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616649992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color w:val="auto"/>
          <w:sz w:val="22"/>
          <w:szCs w:val="22"/>
        </w:rPr>
      </w:sdtEndPr>
      <w:sdtContent>
        <w:p w:rsidR="002456C2" w:rsidRPr="00283877" w:rsidRDefault="002456C2">
          <w:pPr>
            <w:rPr>
              <w:rFonts w:ascii="Times New Roman" w:hAnsi="Times New Roman" w:cs="Times New Roman"/>
            </w:rPr>
          </w:pPr>
          <w:r w:rsidRPr="00283877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1" locked="0" layoutInCell="1" allowOverlap="0" wp14:anchorId="3DFCF01E" wp14:editId="2B947781">
                    <wp:simplePos x="0" y="0"/>
                    <wp:positionH relativeFrom="page">
                      <wp:posOffset>436880</wp:posOffset>
                    </wp:positionH>
                    <wp:positionV relativeFrom="margin">
                      <wp:align>top</wp:align>
                    </wp:positionV>
                    <wp:extent cx="5348177" cy="6687879"/>
                    <wp:effectExtent l="0" t="0" r="10795" b="0"/>
                    <wp:wrapNone/>
                    <wp:docPr id="14" name="Metin Kutusu 14" descr="Rapor başlığı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48177" cy="66878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</w:rPr>
                                  <w:alias w:val="Başlık"/>
                                  <w:tag w:val=""/>
                                  <w:id w:val="1567690384"/>
                                  <w:placeholder>
                                    <w:docPart w:val="9CCDB8DF130443D78A423324663F4FC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3A31" w:rsidRPr="007C3EB4" w:rsidRDefault="00873A31">
                                    <w:pPr>
                                      <w:pStyle w:val="Balk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You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Can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Pass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!</w:t>
                                    </w:r>
                                  </w:p>
                                </w:sdtContent>
                              </w:sdt>
                              <w:p w:rsidR="00873A31" w:rsidRDefault="00F74992">
                                <w:pPr>
                                  <w:pStyle w:val="AltBalk"/>
                                  <w:ind w:left="144" w:right="720"/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Tarih"/>
                                    <w:id w:val="-248504272"/>
                                    <w:placeholder>
                                      <w:docPart w:val="73ED2B09CC324555B28749D67FCEEBB5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0-04T00:00:00Z">
                                      <w:dateFormat w:val="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73A31">
                                      <w:rPr>
                                        <w:color w:val="auto"/>
                                      </w:rPr>
                                      <w:t>2016</w:t>
                                    </w:r>
                                  </w:sdtContent>
                                </w:sdt>
                                <w:r w:rsidR="00873A31">
                                  <w:rPr>
                                    <w:color w:val="auto"/>
                                  </w:rPr>
                                  <w:t xml:space="preserve"> </w:t>
                                </w:r>
                                <w:r w:rsidR="00873A31" w:rsidRPr="00692E4C">
                                  <w:rPr>
                                    <w:color w:val="auto"/>
                                  </w:rPr>
                                  <w:t>Report</w:t>
                                </w:r>
                              </w:p>
                              <w:p w:rsidR="00873A31" w:rsidRDefault="00873A31" w:rsidP="00E62C88">
                                <w:pPr>
                                  <w:pStyle w:val="zet"/>
                                  <w:spacing w:after="600"/>
                                  <w:ind w:left="144"/>
                                </w:pPr>
                                <w:r>
                                  <w:t>“</w:t>
                                </w:r>
                                <w:proofErr w:type="spellStart"/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alias w:val="Alıntı veya Özet"/>
                                    <w:tag w:val="Alıntı veya Özet"/>
                                    <w:id w:val="-106120939"/>
                                    <w:placeholder>
                                      <w:docPart w:val="CA22761EEC05411AA5D4AA7EC4E9AEF9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Your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Teacher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is not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Gandalf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And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you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are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not </w:t>
                                    </w:r>
                                    <w:proofErr w:type="spellStart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Balrog</w:t>
                                    </w:r>
                                    <w:proofErr w:type="spellEnd"/>
                                    <w:r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.”</w:t>
                                    </w:r>
                                  </w:sdtContent>
                                </w:sdt>
                                <w:r>
                                  <w:br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 w:rsidRPr="007C3EB4">
                                  <w:rPr>
                                    <w:rFonts w:ascii="Times New Roman" w:hAnsi="Times New Roman" w:cs="Times New Roman"/>
                                  </w:rPr>
                                  <w:t>Vefik Fırat Akman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75000</wp14:pctHeight>
                    </wp14:sizeRelV>
                  </wp:anchor>
                </w:drawing>
              </mc:Choice>
              <mc:Fallback>
                <w:pict>
                  <v:shapetype w14:anchorId="3DFCF01E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4" o:spid="_x0000_s1026" type="#_x0000_t202" alt="Rapor başlığı" style="position:absolute;margin-left:34.4pt;margin-top:0;width:421.1pt;height:526.6pt;z-index:-251659776;visibility:visible;mso-wrap-style:square;mso-width-percent:1000;mso-height-percent:750;mso-wrap-distance-left:9pt;mso-wrap-distance-top:0;mso-wrap-distance-right:9pt;mso-wrap-distance-bottom:0;mso-position-horizontal:absolute;mso-position-horizontal-relative:page;mso-position-vertical:top;mso-position-vertical-relative:margin;mso-width-percent:1000;mso-height-percent:7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</w:rPr>
                            <w:alias w:val="Başlık"/>
                            <w:tag w:val=""/>
                            <w:id w:val="1567690384"/>
                            <w:placeholder>
                              <w:docPart w:val="9CCDB8DF130443D78A423324663F4FCF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73A31" w:rsidRPr="007C3EB4" w:rsidRDefault="00873A31">
                              <w:pPr>
                                <w:pStyle w:val="Balk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You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Can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Pass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!</w:t>
                              </w:r>
                            </w:p>
                          </w:sdtContent>
                        </w:sdt>
                        <w:p w:rsidR="00873A31" w:rsidRDefault="00873A31">
                          <w:pPr>
                            <w:pStyle w:val="AltBalk"/>
                            <w:ind w:left="144" w:right="720"/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Tarih"/>
                              <w:id w:val="-248504272"/>
                              <w:placeholder>
                                <w:docPart w:val="73ED2B09CC324555B28749D67FCEEBB5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04T00:00:00Z">
                                <w:dateFormat w:val="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auto"/>
                                </w:rPr>
                                <w:t>2016</w:t>
                              </w:r>
                            </w:sdtContent>
                          </w:sdt>
                          <w:r>
                            <w:rPr>
                              <w:color w:val="auto"/>
                            </w:rPr>
                            <w:t xml:space="preserve"> </w:t>
                          </w:r>
                          <w:r w:rsidRPr="00692E4C">
                            <w:rPr>
                              <w:color w:val="auto"/>
                            </w:rPr>
                            <w:t>Report</w:t>
                          </w:r>
                        </w:p>
                        <w:p w:rsidR="00873A31" w:rsidRDefault="00873A31" w:rsidP="00E62C88">
                          <w:pPr>
                            <w:pStyle w:val="zet"/>
                            <w:spacing w:after="600"/>
                            <w:ind w:left="144"/>
                          </w:pPr>
                          <w:r>
                            <w:t>“</w:t>
                          </w:r>
                          <w:proofErr w:type="spellStart"/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alias w:val="Alıntı veya Özet"/>
                              <w:tag w:val="Alıntı veya Özet"/>
                              <w:id w:val="-106120939"/>
                              <w:placeholder>
                                <w:docPart w:val="CA22761EEC05411AA5D4AA7EC4E9AEF9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Your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Teacher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is not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Gandalf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.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And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you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are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not </w:t>
                              </w:r>
                              <w:proofErr w:type="spellStart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Balrog</w:t>
                              </w:r>
                              <w:proofErr w:type="spellEnd"/>
                              <w:r w:rsidRPr="007C3EB4">
                                <w:rPr>
                                  <w:rFonts w:ascii="Times New Roman" w:hAnsi="Times New Roman" w:cs="Times New Roman"/>
                                </w:rPr>
                                <w:t>.”</w:t>
                              </w:r>
                            </w:sdtContent>
                          </w:sdt>
                          <w:r>
                            <w:br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 w:rsidRPr="007C3EB4">
                            <w:rPr>
                              <w:rFonts w:ascii="Times New Roman" w:hAnsi="Times New Roman" w:cs="Times New Roman"/>
                            </w:rPr>
                            <w:t>Vefik Fırat Akman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456C2" w:rsidRPr="00283877" w:rsidRDefault="002456C2">
          <w:pPr>
            <w:rPr>
              <w:rFonts w:ascii="Times New Roman" w:hAnsi="Times New Roman" w:cs="Times New Roman"/>
            </w:rPr>
          </w:pPr>
        </w:p>
        <w:p w:rsidR="002456C2" w:rsidRPr="00283877" w:rsidRDefault="00F74992">
          <w:pPr>
            <w:rPr>
              <w:rFonts w:ascii="Times New Roman" w:eastAsiaTheme="minorEastAsia" w:hAnsi="Times New Roman" w:cs="Times New Roman"/>
              <w:color w:val="auto"/>
              <w:sz w:val="22"/>
              <w:szCs w:val="22"/>
            </w:rPr>
          </w:pPr>
          <w:r>
            <w:rPr>
              <w:rFonts w:ascii="Times New Roman" w:hAnsi="Times New Roman" w:cs="Times New Roman"/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-.6pt;margin-top:477.05pt;width:409.5pt;height:307.5pt;z-index:-251657728;mso-position-horizontal-relative:text;mso-position-vertical-relative:text">
                <v:imagedata r:id="rId10" o:title="8be247af7594ac0c5426a256363a86e1"/>
              </v:shape>
            </w:pict>
          </w:r>
          <w:r w:rsidR="002B673F" w:rsidRPr="00283877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0" wp14:anchorId="04B5E388" wp14:editId="50E69253">
                    <wp:simplePos x="0" y="0"/>
                    <wp:positionH relativeFrom="page">
                      <wp:posOffset>287655</wp:posOffset>
                    </wp:positionH>
                    <wp:positionV relativeFrom="margin">
                      <wp:posOffset>7419340</wp:posOffset>
                    </wp:positionV>
                    <wp:extent cx="6858000" cy="1775460"/>
                    <wp:effectExtent l="0" t="0" r="0" b="7620"/>
                    <wp:wrapSquare wrapText="bothSides"/>
                    <wp:docPr id="15" name="Metin Kutusu 15" descr="iletişim bilgileri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775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3A31" w:rsidRPr="007C3EB4" w:rsidRDefault="00F74992">
                                <w:pPr>
                                  <w:pStyle w:val="BilgiBal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alias w:val="Şirket"/>
                                    <w:tag w:val=""/>
                                    <w:id w:val="-120988089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873A31"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You</w:t>
                                    </w:r>
                                    <w:proofErr w:type="spellEnd"/>
                                    <w:r w:rsidR="00873A31"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Can </w:t>
                                    </w:r>
                                    <w:proofErr w:type="spellStart"/>
                                    <w:r w:rsidR="00873A31"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Pass</w:t>
                                    </w:r>
                                    <w:proofErr w:type="spellEnd"/>
                                    <w:r w:rsidR="00873A31" w:rsidRPr="007C3EB4">
                                      <w:rPr>
                                        <w:rFonts w:ascii="Times New Roman" w:hAnsi="Times New Roman" w:cs="Times New Roman"/>
                                      </w:rPr>
                                      <w:t>!</w:t>
                                    </w:r>
                                  </w:sdtContent>
                                </w:sdt>
                              </w:p>
                              <w:tbl>
                                <w:tblPr>
                                  <w:tblW w:w="5000" w:type="pct"/>
                                  <w:jc w:val="right"/>
                                  <w:tblBorders>
                                    <w:top w:val="single" w:sz="8" w:space="0" w:color="000000" w:themeColor="text1"/>
                                  </w:tblBorders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872"/>
                                  <w:gridCol w:w="3875"/>
                                  <w:gridCol w:w="3875"/>
                                </w:tblGrid>
                                <w:tr w:rsidR="00873A31">
                                  <w:trPr>
                                    <w:trHeight w:hRule="exact" w:val="144"/>
                                    <w:jc w:val="right"/>
                                  </w:trPr>
                                  <w:tc>
                                    <w:tcPr>
                                      <w:tcW w:w="1666" w:type="pct"/>
                                    </w:tcPr>
                                    <w:p w:rsidR="00873A31" w:rsidRDefault="00873A31"/>
                                  </w:tc>
                                  <w:tc>
                                    <w:tcPr>
                                      <w:tcW w:w="1667" w:type="pct"/>
                                    </w:tcPr>
                                    <w:p w:rsidR="00873A31" w:rsidRDefault="00873A31"/>
                                  </w:tc>
                                  <w:tc>
                                    <w:tcPr>
                                      <w:tcW w:w="1667" w:type="pct"/>
                                    </w:tcPr>
                                    <w:p w:rsidR="00873A31" w:rsidRDefault="00873A31"/>
                                  </w:tc>
                                </w:tr>
                                <w:tr w:rsidR="00873A31">
                                  <w:trPr>
                                    <w:jc w:val="right"/>
                                  </w:trPr>
                                  <w:tc>
                                    <w:tcPr>
                                      <w:tcW w:w="1666" w:type="pct"/>
                                      <w:tcMar>
                                        <w:bottom w:w="144" w:type="dxa"/>
                                      </w:tcMar>
                                    </w:tcPr>
                                    <w:p w:rsidR="00873A31" w:rsidRDefault="00873A31">
                                      <w:pPr>
                                        <w:pStyle w:val="altbilgi"/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Tel</w:t>
                                      </w:r>
                                      <w:r>
                                        <w:t xml:space="preserve"> </w:t>
                                      </w:r>
                                      <w:sdt>
                                        <w:sdtPr>
                                          <w:alias w:val="Telefon"/>
                                          <w:tag w:val=""/>
                                          <w:id w:val="1146011749"/>
    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Pr="00E62C88">
                                            <w:t>+90(212)45623</w:t>
                                          </w:r>
                                          <w:r>
                                            <w:t>46</w:t>
                                          </w:r>
                                        </w:sdtContent>
                                      </w:sdt>
                                    </w:p>
                                    <w:p w:rsidR="00873A31" w:rsidRDefault="00873A31" w:rsidP="00E62C88">
                                      <w:pPr>
                                        <w:pStyle w:val="altbilgi"/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Faks</w:t>
                                      </w:r>
                                      <w:r>
                                        <w:t xml:space="preserve"> </w:t>
                                      </w:r>
                                      <w:sdt>
                                        <w:sdtPr>
                                          <w:alias w:val="Faks"/>
                                          <w:tag w:val=""/>
                                          <w:id w:val="1437324191"/>
      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t>+90(212)4562376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sdt>
                                    <w:sdtPr>
                                      <w:alias w:val="Adres"/>
                                      <w:tag w:val=""/>
                                      <w:id w:val="-66038258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667" w:type="pct"/>
                                          <w:tcMar>
                                            <w:bottom w:w="144" w:type="dxa"/>
                                          </w:tcMar>
                                        </w:tcPr>
                                        <w:p w:rsidR="00873A31" w:rsidRPr="002E7DA9" w:rsidRDefault="00873A31" w:rsidP="00E62C88">
                                          <w:pPr>
                                            <w:pStyle w:val="altbilgi"/>
                                          </w:pPr>
                                          <w:r>
                                            <w:t>Gebze Teknik Üniversitesi</w:t>
                                          </w:r>
                                          <w:r>
                                            <w:br/>
                                            <w:t>İstanbul,34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1667" w:type="pct"/>
                                      <w:tcMar>
                                        <w:bottom w:w="144" w:type="dxa"/>
                                      </w:tcMar>
                                    </w:tcPr>
                                    <w:sdt>
                                      <w:sdtPr>
                                        <w:alias w:val="Web Sitesi"/>
                                        <w:tag w:val=""/>
                                        <w:id w:val="1157576027"/>
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73A31" w:rsidRDefault="00873A31">
                                          <w:pPr>
                                            <w:pStyle w:val="altbilgi"/>
                                          </w:pPr>
                                          <w:r>
                                            <w:t>www.youcanpass.com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alias w:val="E-posta"/>
                                        <w:tag w:val=""/>
                                        <w:id w:val="107385693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73A31" w:rsidRDefault="00873A31" w:rsidP="00E62C88">
                                          <w:pPr>
                                            <w:pStyle w:val="altbilgi"/>
                                          </w:pPr>
                                          <w:r>
                                            <w:t>youcanpass@gmail.com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873A31">
                                  <w:trPr>
                                    <w:trHeight w:hRule="exact" w:val="86"/>
                                    <w:jc w:val="right"/>
                                  </w:trPr>
                                  <w:tc>
                                    <w:tcPr>
                                      <w:tcW w:w="1666" w:type="pct"/>
                                      <w:shd w:val="clear" w:color="auto" w:fill="000000" w:themeFill="text1"/>
                                    </w:tcPr>
                                    <w:p w:rsidR="00873A31" w:rsidRDefault="00873A31">
                                      <w:pPr>
                                        <w:pStyle w:val="altbilgi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667" w:type="pct"/>
                                      <w:shd w:val="clear" w:color="auto" w:fill="000000" w:themeFill="text1"/>
                                    </w:tcPr>
                                    <w:p w:rsidR="00873A31" w:rsidRDefault="00873A31">
                                      <w:pPr>
                                        <w:pStyle w:val="altbilgi"/>
                                      </w:pPr>
                                    </w:p>
                                  </w:tc>
                                  <w:tc>
                                    <w:tcPr>
                                      <w:tcW w:w="1667" w:type="pct"/>
                                      <w:shd w:val="clear" w:color="auto" w:fill="000000" w:themeFill="text1"/>
                                    </w:tcPr>
                                    <w:p w:rsidR="00873A31" w:rsidRDefault="00873A31">
                                      <w:pPr>
                                        <w:pStyle w:val="altbilgi"/>
                                      </w:pPr>
                                    </w:p>
                                  </w:tc>
                                </w:tr>
                              </w:tbl>
                              <w:p w:rsidR="00873A31" w:rsidRDefault="00873A31">
                                <w:pPr>
                                  <w:pStyle w:val="AralkYok2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128200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4B5E388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5" o:spid="_x0000_s1027" type="#_x0000_t202" alt="iletişim bilgileri" style="position:absolute;margin-left:22.65pt;margin-top:584.2pt;width:540pt;height:139.8pt;z-index:251657728;visibility:visible;mso-wrap-style:square;mso-width-percent:1282;mso-height-percent:200;mso-wrap-distance-left:9pt;mso-wrap-distance-top:0;mso-wrap-distance-right:9pt;mso-wrap-distance-bottom:0;mso-position-horizontal:absolute;mso-position-horizontal-relative:page;mso-position-vertical:absolute;mso-position-vertical-relative:margin;mso-width-percent:1282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" o:allowoverlap="f" filled="f" stroked="f" strokeweight=".5pt">
                    <v:textbox inset="0,0,0,0">
                      <w:txbxContent>
                        <w:p w:rsidR="00873A31" w:rsidRPr="007C3EB4" w:rsidRDefault="00F74992">
                          <w:pPr>
                            <w:pStyle w:val="BilgiBal"/>
                            <w:jc w:val="left"/>
                            <w:rPr>
                              <w:rFonts w:ascii="Times New Roman" w:hAnsi="Times New Roman" w:cs="Times New Roman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alias w:val="Şirket"/>
                              <w:tag w:val=""/>
                              <w:id w:val="-120988089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873A31" w:rsidRPr="007C3EB4">
                                <w:rPr>
                                  <w:rFonts w:ascii="Times New Roman" w:hAnsi="Times New Roman" w:cs="Times New Roman"/>
                                </w:rPr>
                                <w:t>You</w:t>
                              </w:r>
                              <w:proofErr w:type="spellEnd"/>
                              <w:r w:rsidR="00873A31" w:rsidRPr="007C3EB4">
                                <w:rPr>
                                  <w:rFonts w:ascii="Times New Roman" w:hAnsi="Times New Roman" w:cs="Times New Roman"/>
                                </w:rPr>
                                <w:t xml:space="preserve"> Can </w:t>
                              </w:r>
                              <w:proofErr w:type="spellStart"/>
                              <w:r w:rsidR="00873A31" w:rsidRPr="007C3EB4">
                                <w:rPr>
                                  <w:rFonts w:ascii="Times New Roman" w:hAnsi="Times New Roman" w:cs="Times New Roman"/>
                                </w:rPr>
                                <w:t>Pass</w:t>
                              </w:r>
                              <w:proofErr w:type="spellEnd"/>
                              <w:r w:rsidR="00873A31" w:rsidRPr="007C3EB4">
                                <w:rPr>
                                  <w:rFonts w:ascii="Times New Roman" w:hAnsi="Times New Roman" w:cs="Times New Roman"/>
                                </w:rPr>
                                <w:t>!</w:t>
                              </w:r>
                            </w:sdtContent>
                          </w:sdt>
                        </w:p>
                        <w:tbl>
                          <w:tblPr>
                            <w:tblW w:w="5000" w:type="pct"/>
                            <w:jc w:val="right"/>
                            <w:tblBorders>
                              <w:top w:val="single" w:sz="8" w:space="0" w:color="000000" w:themeColor="text1"/>
                            </w:tblBorders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872"/>
                            <w:gridCol w:w="3875"/>
                            <w:gridCol w:w="3875"/>
                          </w:tblGrid>
                          <w:tr w:rsidR="00873A31">
                            <w:trPr>
                              <w:trHeight w:hRule="exact" w:val="144"/>
                              <w:jc w:val="right"/>
                            </w:trPr>
                            <w:tc>
                              <w:tcPr>
                                <w:tcW w:w="1666" w:type="pct"/>
                              </w:tcPr>
                              <w:p w:rsidR="00873A31" w:rsidRDefault="00873A31"/>
                            </w:tc>
                            <w:tc>
                              <w:tcPr>
                                <w:tcW w:w="1667" w:type="pct"/>
                              </w:tcPr>
                              <w:p w:rsidR="00873A31" w:rsidRDefault="00873A31"/>
                            </w:tc>
                            <w:tc>
                              <w:tcPr>
                                <w:tcW w:w="1667" w:type="pct"/>
                              </w:tcPr>
                              <w:p w:rsidR="00873A31" w:rsidRDefault="00873A31"/>
                            </w:tc>
                          </w:tr>
                          <w:tr w:rsidR="00873A31">
                            <w:trPr>
                              <w:jc w:val="right"/>
                            </w:trPr>
                            <w:tc>
                              <w:tcPr>
                                <w:tcW w:w="1666" w:type="pct"/>
                                <w:tcMar>
                                  <w:bottom w:w="144" w:type="dxa"/>
                                </w:tcMar>
                              </w:tcPr>
                              <w:p w:rsidR="00873A31" w:rsidRDefault="00873A31">
                                <w:pPr>
                                  <w:pStyle w:val="altbilgi"/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Tel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Telefon"/>
                                    <w:tag w:val=""/>
                                    <w:id w:val="1146011749"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E62C88">
                                      <w:t>+90(212)45623</w:t>
                                    </w:r>
                                    <w:r>
                                      <w:t>46</w:t>
                                    </w:r>
                                  </w:sdtContent>
                                </w:sdt>
                              </w:p>
                              <w:p w:rsidR="00873A31" w:rsidRDefault="00873A31" w:rsidP="00E62C88">
                                <w:pPr>
                                  <w:pStyle w:val="altbilgi"/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Faks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Faks"/>
                                    <w:tag w:val=""/>
                                    <w:id w:val="1437324191"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+90(212)4562376</w:t>
                                    </w:r>
                                  </w:sdtContent>
                                </w:sdt>
                              </w:p>
                            </w:tc>
                            <w:sdt>
                              <w:sdtPr>
                                <w:alias w:val="Adres"/>
                                <w:tag w:val=""/>
                                <w:id w:val="-66038258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667" w:type="pct"/>
                                    <w:tcMar>
                                      <w:bottom w:w="144" w:type="dxa"/>
                                    </w:tcMar>
                                  </w:tcPr>
                                  <w:p w:rsidR="00873A31" w:rsidRPr="002E7DA9" w:rsidRDefault="00873A31" w:rsidP="00E62C88">
                                    <w:pPr>
                                      <w:pStyle w:val="altbilgi"/>
                                    </w:pPr>
                                    <w:r>
                                      <w:t>Gebze Teknik Üniversitesi</w:t>
                                    </w:r>
                                    <w:r>
                                      <w:br/>
                                      <w:t>İstanbul,34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1667" w:type="pct"/>
                                <w:tcMar>
                                  <w:bottom w:w="144" w:type="dxa"/>
                                </w:tcMar>
                              </w:tcPr>
                              <w:sdt>
                                <w:sdtPr>
                                  <w:alias w:val="Web Sitesi"/>
                                  <w:tag w:val=""/>
                                  <w:id w:val="1157576027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3A31" w:rsidRDefault="00873A31">
                                    <w:pPr>
                                      <w:pStyle w:val="altbilgi"/>
                                    </w:pPr>
                                    <w:r>
                                      <w:t>www.youcanpass.com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E-posta"/>
                                  <w:tag w:val=""/>
                                  <w:id w:val="107385693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73A31" w:rsidRDefault="00873A31" w:rsidP="00E62C88">
                                    <w:pPr>
                                      <w:pStyle w:val="altbilgi"/>
                                    </w:pPr>
                                    <w:r>
                                      <w:t>youcanpass@gmail.com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873A31">
                            <w:trPr>
                              <w:trHeight w:hRule="exact" w:val="86"/>
                              <w:jc w:val="right"/>
                            </w:trPr>
                            <w:tc>
                              <w:tcPr>
                                <w:tcW w:w="1666" w:type="pct"/>
                                <w:shd w:val="clear" w:color="auto" w:fill="000000" w:themeFill="text1"/>
                              </w:tcPr>
                              <w:p w:rsidR="00873A31" w:rsidRDefault="00873A31">
                                <w:pPr>
                                  <w:pStyle w:val="altbilgi"/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1667" w:type="pct"/>
                                <w:shd w:val="clear" w:color="auto" w:fill="000000" w:themeFill="text1"/>
                              </w:tcPr>
                              <w:p w:rsidR="00873A31" w:rsidRDefault="00873A31">
                                <w:pPr>
                                  <w:pStyle w:val="altbilgi"/>
                                </w:pPr>
                              </w:p>
                            </w:tc>
                            <w:tc>
                              <w:tcPr>
                                <w:tcW w:w="1667" w:type="pct"/>
                                <w:shd w:val="clear" w:color="auto" w:fill="000000" w:themeFill="text1"/>
                              </w:tcPr>
                              <w:p w:rsidR="00873A31" w:rsidRDefault="00873A31">
                                <w:pPr>
                                  <w:pStyle w:val="altbilgi"/>
                                </w:pPr>
                              </w:p>
                            </w:tc>
                          </w:tr>
                        </w:tbl>
                        <w:p w:rsidR="00873A31" w:rsidRDefault="00873A31">
                          <w:pPr>
                            <w:pStyle w:val="AralkYok2"/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2456C2" w:rsidRPr="00283877">
            <w:rPr>
              <w:rFonts w:ascii="Times New Roman" w:eastAsiaTheme="minorEastAsia" w:hAnsi="Times New Roman" w:cs="Times New Roman"/>
              <w:b/>
              <w:bCs/>
              <w:color w:val="auto"/>
              <w:sz w:val="22"/>
              <w:szCs w:val="22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801534076"/>
        <w:docPartObj>
          <w:docPartGallery w:val="Table of Contents"/>
          <w:docPartUnique/>
        </w:docPartObj>
      </w:sdtPr>
      <w:sdtEndPr/>
      <w:sdtContent>
        <w:p w:rsidR="005B61E6" w:rsidRPr="00283877" w:rsidRDefault="00DC5A21" w:rsidP="005B61E6">
          <w:pPr>
            <w:pStyle w:val="TBal"/>
            <w:spacing w:before="0" w:after="360"/>
            <w:rPr>
              <w:rFonts w:ascii="Times New Roman" w:hAnsi="Times New Roman" w:cs="Times New Roman"/>
            </w:rPr>
          </w:pPr>
          <w:proofErr w:type="spellStart"/>
          <w:r w:rsidRPr="00DC5A21">
            <w:rPr>
              <w:rFonts w:ascii="Times New Roman" w:eastAsiaTheme="minorHAnsi" w:hAnsi="Times New Roman" w:cs="Times New Roman"/>
              <w:color w:val="E84C22" w:themeColor="accent1"/>
              <w:sz w:val="44"/>
              <w:szCs w:val="44"/>
            </w:rPr>
            <w:t>The</w:t>
          </w:r>
          <w:proofErr w:type="spellEnd"/>
          <w:r w:rsidRPr="00DC5A21">
            <w:rPr>
              <w:rFonts w:ascii="Times New Roman" w:eastAsiaTheme="minorHAnsi" w:hAnsi="Times New Roman" w:cs="Times New Roman"/>
              <w:color w:val="E84C22" w:themeColor="accent1"/>
              <w:sz w:val="44"/>
              <w:szCs w:val="44"/>
            </w:rPr>
            <w:t xml:space="preserve"> </w:t>
          </w:r>
          <w:proofErr w:type="spellStart"/>
          <w:r w:rsidRPr="00DC5A21">
            <w:rPr>
              <w:rFonts w:ascii="Times New Roman" w:eastAsiaTheme="minorHAnsi" w:hAnsi="Times New Roman" w:cs="Times New Roman"/>
              <w:color w:val="E84C22" w:themeColor="accent1"/>
              <w:sz w:val="44"/>
              <w:szCs w:val="44"/>
            </w:rPr>
            <w:t>Table</w:t>
          </w:r>
          <w:proofErr w:type="spellEnd"/>
          <w:r w:rsidRPr="00DC5A21">
            <w:rPr>
              <w:rFonts w:ascii="Times New Roman" w:eastAsiaTheme="minorHAnsi" w:hAnsi="Times New Roman" w:cs="Times New Roman"/>
              <w:color w:val="E84C22" w:themeColor="accent1"/>
              <w:sz w:val="44"/>
              <w:szCs w:val="44"/>
            </w:rPr>
            <w:t xml:space="preserve"> of </w:t>
          </w:r>
          <w:proofErr w:type="spellStart"/>
          <w:r w:rsidRPr="00DC5A21">
            <w:rPr>
              <w:rFonts w:ascii="Times New Roman" w:eastAsiaTheme="minorHAnsi" w:hAnsi="Times New Roman" w:cs="Times New Roman"/>
              <w:color w:val="E84C22" w:themeColor="accent1"/>
              <w:sz w:val="44"/>
              <w:szCs w:val="44"/>
            </w:rPr>
            <w:t>Contents</w:t>
          </w:r>
          <w:proofErr w:type="spellEnd"/>
        </w:p>
        <w:p w:rsidR="00DA4776" w:rsidRDefault="005B61E6">
          <w:pPr>
            <w:pStyle w:val="T1"/>
            <w:tabs>
              <w:tab w:val="right" w:leader="underscore" w:pos="9063"/>
            </w:tabs>
            <w:rPr>
              <w:noProof/>
            </w:rPr>
          </w:pPr>
          <w:r w:rsidRPr="00283877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283877">
            <w:rPr>
              <w:rFonts w:ascii="Times New Roman" w:hAnsi="Times New Roman" w:cs="Times New Roman"/>
              <w:sz w:val="20"/>
              <w:szCs w:val="20"/>
            </w:rPr>
            <w:instrText xml:space="preserve"> TOC \o "1-1" \h \z \u </w:instrText>
          </w:r>
          <w:r w:rsidRPr="00283877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463428257" w:history="1">
            <w:r w:rsidR="00DA4776" w:rsidRPr="00DF5058">
              <w:rPr>
                <w:rStyle w:val="Kpr"/>
                <w:rFonts w:ascii="Times New Roman" w:hAnsi="Times New Roman" w:cs="Times New Roman"/>
                <w:noProof/>
              </w:rPr>
              <w:t>İnformation</w:t>
            </w:r>
            <w:r w:rsidR="00DA4776">
              <w:rPr>
                <w:noProof/>
                <w:webHidden/>
              </w:rPr>
              <w:tab/>
            </w:r>
            <w:r w:rsidR="00DA4776">
              <w:rPr>
                <w:noProof/>
                <w:webHidden/>
              </w:rPr>
              <w:fldChar w:fldCharType="begin"/>
            </w:r>
            <w:r w:rsidR="00DA4776">
              <w:rPr>
                <w:noProof/>
                <w:webHidden/>
              </w:rPr>
              <w:instrText xml:space="preserve"> PAGEREF _Toc463428257 \h </w:instrText>
            </w:r>
            <w:r w:rsidR="00DA4776">
              <w:rPr>
                <w:noProof/>
                <w:webHidden/>
              </w:rPr>
            </w:r>
            <w:r w:rsidR="00DA4776"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1</w:t>
            </w:r>
            <w:r w:rsidR="00DA4776">
              <w:rPr>
                <w:noProof/>
                <w:webHidden/>
              </w:rPr>
              <w:fldChar w:fldCharType="end"/>
            </w:r>
          </w:hyperlink>
        </w:p>
        <w:p w:rsidR="00DA4776" w:rsidRDefault="00DA4776">
          <w:pPr>
            <w:pStyle w:val="T1"/>
            <w:tabs>
              <w:tab w:val="right" w:leader="underscore" w:pos="9063"/>
            </w:tabs>
            <w:rPr>
              <w:noProof/>
            </w:rPr>
          </w:pPr>
          <w:hyperlink w:anchor="_Toc463428258" w:history="1">
            <w:r w:rsidRPr="00DF5058">
              <w:rPr>
                <w:rStyle w:val="Kpr"/>
                <w:rFonts w:ascii="Times New Roman" w:hAnsi="Times New Roman" w:cs="Times New Roman"/>
                <w:noProof/>
              </w:rPr>
              <w:t>Report On The Status Of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776" w:rsidRDefault="00DA4776">
          <w:pPr>
            <w:pStyle w:val="T1"/>
            <w:tabs>
              <w:tab w:val="right" w:leader="underscore" w:pos="9063"/>
            </w:tabs>
            <w:rPr>
              <w:noProof/>
            </w:rPr>
          </w:pPr>
          <w:hyperlink w:anchor="_Toc463428259" w:history="1">
            <w:r w:rsidRPr="00DF5058">
              <w:rPr>
                <w:rStyle w:val="Kpr"/>
                <w:rFonts w:ascii="Times New Roman" w:hAnsi="Times New Roman" w:cs="Times New Roman"/>
                <w:noProof/>
              </w:rPr>
              <w:t>Grades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776" w:rsidRDefault="00DA4776">
          <w:pPr>
            <w:pStyle w:val="T1"/>
            <w:tabs>
              <w:tab w:val="right" w:leader="underscore" w:pos="9063"/>
            </w:tabs>
            <w:rPr>
              <w:noProof/>
            </w:rPr>
          </w:pPr>
          <w:hyperlink w:anchor="_Toc463428260" w:history="1">
            <w:r w:rsidRPr="00DF5058">
              <w:rPr>
                <w:rStyle w:val="Kpr"/>
                <w:rFonts w:ascii="Times New Roman" w:hAnsi="Times New Roman" w:cs="Times New Roman"/>
                <w:noProof/>
              </w:rPr>
              <w:t>Charts Of 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776" w:rsidRDefault="00DA4776">
          <w:pPr>
            <w:pStyle w:val="T1"/>
            <w:tabs>
              <w:tab w:val="right" w:leader="underscore" w:pos="9063"/>
            </w:tabs>
            <w:rPr>
              <w:noProof/>
            </w:rPr>
          </w:pPr>
          <w:hyperlink w:anchor="_Toc463428261" w:history="1">
            <w:r w:rsidRPr="00DF5058">
              <w:rPr>
                <w:rStyle w:val="Kpr"/>
                <w:rFonts w:ascii="Times New Roman" w:hAnsi="Times New Roman" w:cs="Times New Roman"/>
                <w:noProof/>
              </w:rPr>
              <w:t>Contact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776" w:rsidRDefault="00DA4776">
          <w:pPr>
            <w:pStyle w:val="T1"/>
            <w:tabs>
              <w:tab w:val="right" w:leader="underscore" w:pos="9063"/>
            </w:tabs>
            <w:rPr>
              <w:noProof/>
            </w:rPr>
          </w:pPr>
          <w:hyperlink w:anchor="_Toc463428262" w:history="1">
            <w:r w:rsidRPr="00DF5058">
              <w:rPr>
                <w:rStyle w:val="Kpr"/>
                <w:rFonts w:ascii="Times New Roman" w:hAnsi="Times New Roman" w:cs="Times New Roman"/>
                <w:noProof/>
              </w:rPr>
              <w:t>Course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_Toc463428262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A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E6" w:rsidRPr="00283877" w:rsidRDefault="005B61E6" w:rsidP="005B61E6">
          <w:pPr>
            <w:pStyle w:val="T2"/>
            <w:ind w:left="0"/>
            <w:rPr>
              <w:rFonts w:ascii="Times New Roman" w:hAnsi="Times New Roman" w:cs="Times New Roman"/>
            </w:rPr>
          </w:pPr>
          <w:r w:rsidRPr="00283877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sdtContent>
    </w:sdt>
    <w:bookmarkStart w:id="0" w:name="_GoBack" w:displacedByCustomXml="prev"/>
    <w:bookmarkEnd w:id="0" w:displacedByCustomXml="prev"/>
    <w:p w:rsidR="00B07AEF" w:rsidRPr="00283877" w:rsidRDefault="00B07AEF" w:rsidP="005B61E6">
      <w:pPr>
        <w:pStyle w:val="TBal"/>
        <w:rPr>
          <w:rFonts w:ascii="Times New Roman" w:hAnsi="Times New Roman" w:cs="Times New Roman"/>
        </w:rPr>
      </w:pPr>
    </w:p>
    <w:p w:rsidR="00E745E6" w:rsidRPr="00283877" w:rsidRDefault="00E745E6">
      <w:pPr>
        <w:rPr>
          <w:rFonts w:ascii="Times New Roman" w:hAnsi="Times New Roman" w:cs="Times New Roman"/>
        </w:rPr>
      </w:pPr>
    </w:p>
    <w:p w:rsidR="00E745E6" w:rsidRPr="00283877" w:rsidRDefault="00E745E6">
      <w:pPr>
        <w:rPr>
          <w:rFonts w:ascii="Times New Roman" w:hAnsi="Times New Roman" w:cs="Times New Roman"/>
        </w:rPr>
        <w:sectPr w:rsidR="00E745E6" w:rsidRPr="00283877" w:rsidSect="002B673F">
          <w:headerReference w:type="default" r:id="rId11"/>
          <w:footerReference w:type="default" r:id="rId12"/>
          <w:pgSz w:w="11907" w:h="16839" w:code="9"/>
          <w:pgMar w:top="1417" w:right="1417" w:bottom="1417" w:left="1417" w:header="1148" w:footer="709" w:gutter="0"/>
          <w:pgNumType w:fmt="lowerRoman" w:start="0"/>
          <w:cols w:space="720"/>
          <w:titlePg/>
          <w:docGrid w:linePitch="360"/>
        </w:sectPr>
      </w:pPr>
    </w:p>
    <w:p w:rsidR="00E745E6" w:rsidRPr="00283877" w:rsidRDefault="003353B3">
      <w:pPr>
        <w:pStyle w:val="balk10"/>
        <w:rPr>
          <w:rFonts w:ascii="Times New Roman" w:hAnsi="Times New Roman" w:cs="Times New Roman"/>
        </w:rPr>
      </w:pPr>
      <w:bookmarkStart w:id="1" w:name="_Toc463428257"/>
      <w:proofErr w:type="spellStart"/>
      <w:r>
        <w:rPr>
          <w:rFonts w:ascii="Times New Roman" w:hAnsi="Times New Roman" w:cs="Times New Roman"/>
        </w:rPr>
        <w:lastRenderedPageBreak/>
        <w:t>İnformation</w:t>
      </w:r>
      <w:bookmarkEnd w:id="1"/>
      <w:proofErr w:type="spellEnd"/>
    </w:p>
    <w:p w:rsidR="00E745E6" w:rsidRPr="007C3EB4" w:rsidRDefault="00283877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 w:rsidRPr="007C3EB4">
        <w:rPr>
          <w:rFonts w:ascii="Times New Roman" w:hAnsi="Times New Roman" w:cs="Times New Roman"/>
          <w:sz w:val="32"/>
          <w:szCs w:val="32"/>
        </w:rPr>
        <w:t>Organization</w:t>
      </w:r>
      <w:proofErr w:type="spellEnd"/>
      <w:r w:rsidRPr="007C3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Histor</w:t>
      </w:r>
      <w:r w:rsidR="00202ED1" w:rsidRPr="007C3EB4">
        <w:rPr>
          <w:rFonts w:ascii="Times New Roman" w:hAnsi="Times New Roman" w:cs="Times New Roman"/>
          <w:sz w:val="32"/>
          <w:szCs w:val="32"/>
        </w:rPr>
        <w:t>y</w:t>
      </w:r>
      <w:proofErr w:type="spellEnd"/>
    </w:p>
    <w:p w:rsidR="00E745E6" w:rsidRPr="007C3EB4" w:rsidRDefault="00283877" w:rsidP="00283877">
      <w:pPr>
        <w:rPr>
          <w:rFonts w:ascii="Times New Roman" w:hAnsi="Times New Roman" w:cs="Times New Roman"/>
          <w:sz w:val="28"/>
          <w:szCs w:val="28"/>
        </w:rPr>
      </w:pPr>
      <w:r w:rsidRPr="007C3EB4">
        <w:rPr>
          <w:rFonts w:ascii="Times New Roman" w:hAnsi="Times New Roman" w:cs="Times New Roman"/>
          <w:sz w:val="28"/>
          <w:szCs w:val="28"/>
        </w:rPr>
        <w:t xml:space="preserve">İn 2015-16 i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couln’t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Bil101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Bil102.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opened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summer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in 2016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summer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graduate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>.</w:t>
      </w:r>
    </w:p>
    <w:p w:rsidR="00E745E6" w:rsidRPr="007C3EB4" w:rsidRDefault="00F66383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 w:rsidRPr="007C3EB4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7C3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Organization’s</w:t>
      </w:r>
      <w:proofErr w:type="spellEnd"/>
      <w:r w:rsidRPr="007C3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Goal</w:t>
      </w:r>
      <w:proofErr w:type="spellEnd"/>
    </w:p>
    <w:p w:rsidR="00E745E6" w:rsidRPr="007C3EB4" w:rsidRDefault="00F663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EB4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Bil101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Bil102.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hard.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pray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a </w:t>
      </w:r>
      <w:proofErr w:type="gramStart"/>
      <w:r w:rsidRPr="007C3EB4">
        <w:rPr>
          <w:rFonts w:ascii="Times New Roman" w:hAnsi="Times New Roman" w:cs="Times New Roman"/>
          <w:sz w:val="28"/>
          <w:szCs w:val="28"/>
        </w:rPr>
        <w:t>lot</w:t>
      </w:r>
      <w:proofErr w:type="gramEnd"/>
      <w:r w:rsidRPr="007C3EB4">
        <w:rPr>
          <w:rFonts w:ascii="Times New Roman" w:hAnsi="Times New Roman" w:cs="Times New Roman"/>
          <w:sz w:val="28"/>
          <w:szCs w:val="28"/>
        </w:rPr>
        <w:t>.</w:t>
      </w:r>
    </w:p>
    <w:p w:rsidR="00E745E6" w:rsidRPr="007C3EB4" w:rsidRDefault="00570876">
      <w:pPr>
        <w:pStyle w:val="balk2"/>
        <w:rPr>
          <w:rFonts w:ascii="Times New Roman" w:hAnsi="Times New Roman" w:cs="Times New Roman"/>
          <w:sz w:val="32"/>
          <w:szCs w:val="32"/>
        </w:rPr>
      </w:pPr>
      <w:r w:rsidRPr="007C3EB4">
        <w:rPr>
          <w:rFonts w:ascii="Times New Roman" w:hAnsi="Times New Roman" w:cs="Times New Roman"/>
          <w:sz w:val="32"/>
          <w:szCs w:val="32"/>
        </w:rPr>
        <w:t xml:space="preserve">Planning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For</w:t>
      </w:r>
      <w:proofErr w:type="spellEnd"/>
      <w:r w:rsidRPr="007C3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7C3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32"/>
          <w:szCs w:val="32"/>
        </w:rPr>
        <w:t>Future</w:t>
      </w:r>
      <w:proofErr w:type="spellEnd"/>
    </w:p>
    <w:p w:rsidR="00E745E6" w:rsidRPr="007C3EB4" w:rsidRDefault="005708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couldn’t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Bil101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Bil102. But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EB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C3EB4">
        <w:rPr>
          <w:rFonts w:ascii="Times New Roman" w:hAnsi="Times New Roman" w:cs="Times New Roman"/>
          <w:sz w:val="28"/>
          <w:szCs w:val="28"/>
        </w:rPr>
        <w:t>students.</w:t>
      </w:r>
      <w:r w:rsidR="007C3EB4" w:rsidRPr="007C3EB4">
        <w:rPr>
          <w:rFonts w:ascii="Times New Roman" w:hAnsi="Times New Roman" w:cs="Times New Roman"/>
          <w:sz w:val="28"/>
          <w:szCs w:val="28"/>
        </w:rPr>
        <w:t>In</w:t>
      </w:r>
      <w:proofErr w:type="spellEnd"/>
      <w:proofErr w:type="gram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wat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 xml:space="preserve"> fail on </w:t>
      </w:r>
      <w:proofErr w:type="spellStart"/>
      <w:r w:rsidR="007C3EB4" w:rsidRPr="007C3EB4">
        <w:rPr>
          <w:rFonts w:ascii="Times New Roman" w:hAnsi="Times New Roman" w:cs="Times New Roman"/>
          <w:sz w:val="28"/>
          <w:szCs w:val="28"/>
        </w:rPr>
        <w:t>exams</w:t>
      </w:r>
      <w:proofErr w:type="spellEnd"/>
      <w:r w:rsidR="007C3EB4" w:rsidRPr="007C3EB4">
        <w:rPr>
          <w:rFonts w:ascii="Times New Roman" w:hAnsi="Times New Roman" w:cs="Times New Roman"/>
          <w:sz w:val="28"/>
          <w:szCs w:val="28"/>
        </w:rPr>
        <w:t>.</w:t>
      </w:r>
    </w:p>
    <w:p w:rsidR="00E745E6" w:rsidRPr="00283877" w:rsidRDefault="007C3EB4">
      <w:pPr>
        <w:pStyle w:val="balk10"/>
        <w:rPr>
          <w:rFonts w:ascii="Times New Roman" w:hAnsi="Times New Roman" w:cs="Times New Roman"/>
        </w:rPr>
      </w:pPr>
      <w:bookmarkStart w:id="2" w:name="_Toc463428258"/>
      <w:r>
        <w:rPr>
          <w:rFonts w:ascii="Times New Roman" w:hAnsi="Times New Roman" w:cs="Times New Roman"/>
        </w:rPr>
        <w:lastRenderedPageBreak/>
        <w:t xml:space="preserve">Report On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Status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Students</w:t>
      </w:r>
      <w:bookmarkEnd w:id="2"/>
      <w:proofErr w:type="spellEnd"/>
    </w:p>
    <w:p w:rsidR="00E745E6" w:rsidRDefault="000F6C26" w:rsidP="007C3E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beginning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road.We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All" w:history="1">
        <w:proofErr w:type="spellStart"/>
        <w:r w:rsidRPr="00E31EC6">
          <w:rPr>
            <w:rStyle w:val="Kpr"/>
            <w:rFonts w:ascii="Times New Roman" w:hAnsi="Times New Roman" w:cs="Times New Roman"/>
            <w:sz w:val="28"/>
            <w:szCs w:val="28"/>
          </w:rPr>
          <w:t>this</w:t>
        </w:r>
        <w:proofErr w:type="spellEnd"/>
        <w:r w:rsidRPr="00E31EC6">
          <w:rPr>
            <w:rStyle w:val="Kpr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E31EC6">
          <w:rPr>
            <w:rStyle w:val="Kpr"/>
            <w:rFonts w:ascii="Times New Roman" w:hAnsi="Times New Roman" w:cs="Times New Roman"/>
            <w:sz w:val="28"/>
            <w:szCs w:val="28"/>
          </w:rPr>
          <w:t>table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grades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analyzed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grades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student’s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63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F52636">
        <w:rPr>
          <w:rFonts w:ascii="Times New Roman" w:hAnsi="Times New Roman" w:cs="Times New Roman"/>
          <w:sz w:val="28"/>
          <w:szCs w:val="28"/>
        </w:rPr>
        <w:t>.</w:t>
      </w:r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homework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1EC6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="00E31EC6">
        <w:rPr>
          <w:rFonts w:ascii="Times New Roman" w:hAnsi="Times New Roman" w:cs="Times New Roman"/>
          <w:sz w:val="28"/>
          <w:szCs w:val="28"/>
        </w:rPr>
        <w:t xml:space="preserve"> on </w:t>
      </w:r>
      <w:hyperlink w:anchor="AverageHw" w:history="1">
        <w:proofErr w:type="spellStart"/>
        <w:r w:rsidR="00E31EC6" w:rsidRPr="00E31EC6">
          <w:rPr>
            <w:rStyle w:val="Kpr"/>
            <w:rFonts w:ascii="Times New Roman" w:hAnsi="Times New Roman" w:cs="Times New Roman"/>
            <w:sz w:val="28"/>
            <w:szCs w:val="28"/>
          </w:rPr>
          <w:t>this</w:t>
        </w:r>
        <w:proofErr w:type="spellEnd"/>
        <w:r w:rsidR="00E31EC6" w:rsidRPr="00E31EC6">
          <w:rPr>
            <w:rStyle w:val="Kpr"/>
            <w:rFonts w:ascii="Times New Roman" w:hAnsi="Times New Roman" w:cs="Times New Roman"/>
            <w:sz w:val="28"/>
            <w:szCs w:val="28"/>
          </w:rPr>
          <w:t xml:space="preserve"> table2</w:t>
        </w:r>
      </w:hyperlink>
      <w:r w:rsidR="00E31EC6">
        <w:rPr>
          <w:rFonts w:ascii="Times New Roman" w:hAnsi="Times New Roman" w:cs="Times New Roman"/>
          <w:sz w:val="28"/>
          <w:szCs w:val="28"/>
        </w:rPr>
        <w:t>.</w:t>
      </w:r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most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successful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Hw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4A0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="00BB14A0">
        <w:rPr>
          <w:rFonts w:ascii="Times New Roman" w:hAnsi="Times New Roman" w:cs="Times New Roman"/>
          <w:sz w:val="28"/>
          <w:szCs w:val="28"/>
        </w:rPr>
        <w:t>.</w:t>
      </w:r>
    </w:p>
    <w:p w:rsidR="000F6C26" w:rsidRDefault="00BB14A0" w:rsidP="007C3E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analyzed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achieved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clearly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</w:t>
      </w:r>
      <w:hyperlink w:anchor="LetterTable" w:history="1"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this</w:t>
        </w:r>
        <w:proofErr w:type="spellEnd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 xml:space="preserve"> table3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.Also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letter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</w:t>
      </w:r>
      <w:hyperlink w:anchor="LetterTableDistrub" w:history="1"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this</w:t>
        </w:r>
        <w:proofErr w:type="spellEnd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 xml:space="preserve"> table4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BB14A0" w:rsidRDefault="00BB14A0" w:rsidP="007C3E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wondering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letter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look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PieChart" w:history="1"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pie</w:t>
        </w:r>
        <w:proofErr w:type="spellEnd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chart</w:t>
        </w:r>
        <w:proofErr w:type="spellEnd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 xml:space="preserve"> of </w:t>
        </w:r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letter</w:t>
        </w:r>
        <w:proofErr w:type="spellEnd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grades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0F6C26" w:rsidRDefault="00BB14A0" w:rsidP="007C3E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course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4A0">
        <w:rPr>
          <w:rFonts w:ascii="Times New Roman" w:hAnsi="Times New Roman" w:cs="Times New Roman"/>
          <w:sz w:val="28"/>
          <w:szCs w:val="28"/>
        </w:rPr>
        <w:t xml:space="preserve">bar </w:t>
      </w:r>
      <w:proofErr w:type="spellStart"/>
      <w:r w:rsidRPr="00BB14A0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BB14A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BB14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B1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4A0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BB14A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BB14A0">
        <w:rPr>
          <w:rFonts w:ascii="Times New Roman" w:hAnsi="Times New Roman" w:cs="Times New Roman"/>
          <w:sz w:val="28"/>
          <w:szCs w:val="28"/>
        </w:rPr>
        <w:t>submissions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Please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SubChart" w:history="1">
        <w:r w:rsidRPr="00BB14A0">
          <w:rPr>
            <w:rStyle w:val="Kpr"/>
            <w:rFonts w:ascii="Times New Roman" w:hAnsi="Times New Roman" w:cs="Times New Roman"/>
            <w:sz w:val="28"/>
            <w:szCs w:val="28"/>
          </w:rPr>
          <w:t>on it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CF2202" w:rsidRDefault="00CF2202" w:rsidP="007C3E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wondering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our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DistrubChart" w:history="1">
        <w:proofErr w:type="spellStart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>distribution</w:t>
        </w:r>
        <w:proofErr w:type="spellEnd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 xml:space="preserve"> of final </w:t>
        </w:r>
        <w:proofErr w:type="spellStart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>exams</w:t>
        </w:r>
        <w:proofErr w:type="spellEnd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>grades</w:t>
        </w:r>
        <w:proofErr w:type="spellEnd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CF2202">
          <w:rPr>
            <w:rStyle w:val="Kpr"/>
            <w:rFonts w:ascii="Times New Roman" w:hAnsi="Times New Roman" w:cs="Times New Roman"/>
            <w:sz w:val="28"/>
            <w:szCs w:val="28"/>
          </w:rPr>
          <w:t>chart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0F6C26" w:rsidRDefault="000F6C26" w:rsidP="007C3EB4">
      <w:pPr>
        <w:rPr>
          <w:rFonts w:ascii="Times New Roman" w:hAnsi="Times New Roman" w:cs="Times New Roman"/>
          <w:sz w:val="28"/>
          <w:szCs w:val="28"/>
        </w:rPr>
      </w:pPr>
    </w:p>
    <w:p w:rsidR="000F6C26" w:rsidRPr="007C3EB4" w:rsidRDefault="000F6C26" w:rsidP="007C3EB4">
      <w:pPr>
        <w:rPr>
          <w:rFonts w:ascii="Times New Roman" w:hAnsi="Times New Roman" w:cs="Times New Roman"/>
          <w:sz w:val="28"/>
          <w:szCs w:val="28"/>
        </w:rPr>
      </w:pPr>
    </w:p>
    <w:p w:rsidR="00E745E6" w:rsidRPr="00283877" w:rsidRDefault="000F6C26">
      <w:pPr>
        <w:pStyle w:val="balk10"/>
        <w:rPr>
          <w:rFonts w:ascii="Times New Roman" w:hAnsi="Times New Roman" w:cs="Times New Roman"/>
        </w:rPr>
      </w:pPr>
      <w:bookmarkStart w:id="3" w:name="_Toc463428259"/>
      <w:proofErr w:type="spellStart"/>
      <w:r>
        <w:rPr>
          <w:rFonts w:ascii="Times New Roman" w:hAnsi="Times New Roman" w:cs="Times New Roman"/>
        </w:rPr>
        <w:lastRenderedPageBreak/>
        <w:t>Grades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Table</w:t>
      </w:r>
      <w:bookmarkEnd w:id="3"/>
      <w:proofErr w:type="spellEnd"/>
    </w:p>
    <w:p w:rsidR="00E745E6" w:rsidRPr="00873A31" w:rsidRDefault="000F6C26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 w:rsidRPr="00873A31">
        <w:rPr>
          <w:rFonts w:ascii="Times New Roman" w:hAnsi="Times New Roman" w:cs="Times New Roman"/>
          <w:sz w:val="32"/>
          <w:szCs w:val="32"/>
        </w:rPr>
        <w:t>All</w:t>
      </w:r>
      <w:bookmarkStart w:id="4" w:name="All"/>
      <w:bookmarkEnd w:id="4"/>
      <w:proofErr w:type="spellEnd"/>
      <w:r w:rsidRPr="00873A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A31">
        <w:rPr>
          <w:rFonts w:ascii="Times New Roman" w:hAnsi="Times New Roman" w:cs="Times New Roman"/>
          <w:sz w:val="32"/>
          <w:szCs w:val="32"/>
        </w:rPr>
        <w:t>Grades</w:t>
      </w:r>
      <w:proofErr w:type="spellEnd"/>
      <w:r w:rsidRPr="00873A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A31">
        <w:rPr>
          <w:rFonts w:ascii="Times New Roman" w:hAnsi="Times New Roman" w:cs="Times New Roman"/>
          <w:sz w:val="32"/>
          <w:szCs w:val="32"/>
        </w:rPr>
        <w:t>Table</w:t>
      </w:r>
      <w:proofErr w:type="spellEnd"/>
    </w:p>
    <w:tbl>
      <w:tblPr>
        <w:tblW w:w="10708" w:type="dxa"/>
        <w:tblInd w:w="-8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1"/>
        <w:gridCol w:w="967"/>
        <w:gridCol w:w="1035"/>
        <w:gridCol w:w="1035"/>
        <w:gridCol w:w="933"/>
        <w:gridCol w:w="950"/>
        <w:gridCol w:w="1663"/>
        <w:gridCol w:w="1324"/>
      </w:tblGrid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Student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Name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Hw01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Hw02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Hw03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Hw04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Hw05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Midterm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Grade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ED7D31" w:fill="ED7D31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Final Grade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Tuğçe Canan Fidan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92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97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94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Vefik Fırat Akman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93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9435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</w:t>
            </w:r>
            <w:r w:rsid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Deniz Kumbaracı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67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74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78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Bedir Acar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78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69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Gamze Meriç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57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Selim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Duşakabinoğulları</w:t>
            </w:r>
            <w:proofErr w:type="spellEnd"/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43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51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Mehmet Peynir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63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94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57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73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74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Nokta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69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92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Ayşe Virgül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Fatma Ünlem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69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53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Dursun Durmaz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52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67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53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Steve İşler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Nejat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Jobs</w:t>
            </w:r>
            <w:proofErr w:type="spellEnd"/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82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93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98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Güneş Ay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Hakkı Bulut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Faruk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Rondo</w:t>
            </w:r>
            <w:proofErr w:type="spellEnd"/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49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82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67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Ali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Biskrem</w:t>
            </w:r>
            <w:proofErr w:type="spellEnd"/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</w:tr>
      <w:tr w:rsidR="00873A31" w:rsidRPr="00873A31" w:rsidTr="00873A31">
        <w:trPr>
          <w:trHeight w:val="303"/>
        </w:trPr>
        <w:tc>
          <w:tcPr>
            <w:tcW w:w="2801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Murat Ülker</w:t>
            </w:r>
          </w:p>
        </w:tc>
        <w:tc>
          <w:tcPr>
            <w:tcW w:w="967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035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3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76</w:t>
            </w:r>
          </w:p>
        </w:tc>
        <w:tc>
          <w:tcPr>
            <w:tcW w:w="9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89</w:t>
            </w:r>
          </w:p>
        </w:tc>
        <w:tc>
          <w:tcPr>
            <w:tcW w:w="1663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77</w:t>
            </w:r>
          </w:p>
        </w:tc>
        <w:tc>
          <w:tcPr>
            <w:tcW w:w="132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74</w:t>
            </w:r>
          </w:p>
        </w:tc>
      </w:tr>
    </w:tbl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Pr="00873A31" w:rsidRDefault="00873A31" w:rsidP="00873A31"/>
    <w:p w:rsidR="00E745E6" w:rsidRPr="00873A31" w:rsidRDefault="00873A31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 w:rsidRPr="00873A31">
        <w:rPr>
          <w:rFonts w:ascii="Times New Roman" w:hAnsi="Times New Roman" w:cs="Times New Roman"/>
          <w:sz w:val="32"/>
          <w:szCs w:val="32"/>
        </w:rPr>
        <w:t>Average</w:t>
      </w:r>
      <w:bookmarkStart w:id="5" w:name="AverageHw"/>
      <w:bookmarkEnd w:id="5"/>
      <w:proofErr w:type="spellEnd"/>
      <w:r w:rsidRPr="00873A31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873A31">
        <w:rPr>
          <w:rFonts w:ascii="Times New Roman" w:hAnsi="Times New Roman" w:cs="Times New Roman"/>
          <w:sz w:val="32"/>
          <w:szCs w:val="32"/>
        </w:rPr>
        <w:t>Homework</w:t>
      </w:r>
      <w:proofErr w:type="spellEnd"/>
      <w:r w:rsidRPr="00873A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A31">
        <w:rPr>
          <w:rFonts w:ascii="Times New Roman" w:hAnsi="Times New Roman" w:cs="Times New Roman"/>
          <w:sz w:val="32"/>
          <w:szCs w:val="32"/>
        </w:rPr>
        <w:t>Table</w:t>
      </w:r>
      <w:proofErr w:type="spellEnd"/>
    </w:p>
    <w:tbl>
      <w:tblPr>
        <w:tblW w:w="8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640"/>
        <w:gridCol w:w="2540"/>
      </w:tblGrid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Student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Name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Student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Average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Of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</w:t>
            </w:r>
            <w:proofErr w:type="spellEnd"/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Class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Average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Of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Hw</w:t>
            </w:r>
            <w:proofErr w:type="spellEnd"/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Tuğçe Canan Fidan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96,60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Vefik Fırat Akman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86,80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9435B0" w:rsidP="009435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A.</w:t>
            </w:r>
            <w:r w:rsidR="00873A31"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Deniz Kumbaracı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64,20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Bedir Acar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59,60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Gamze Meriç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BEDF0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56,00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Selim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Duşakabinoğulları</w:t>
            </w:r>
            <w:proofErr w:type="spellEnd"/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99A9C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38,60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60,00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Mehmet Peynir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71,00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Nokta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ABCB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45,80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Ayşe Virgül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BDDE0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52,60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Fatma Ünlem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68,80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Dursun Durmaz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BF0F3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64,80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Steve İşler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28,40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Nejat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Jobs</w:t>
            </w:r>
            <w:proofErr w:type="spellEnd"/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92,00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Güneş Ay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62,80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Hakkı Bulut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88B8D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35,60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Faruk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Rondo</w:t>
            </w:r>
            <w:proofErr w:type="spellEnd"/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9A1A4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40,20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Ali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Biskrem</w:t>
            </w:r>
            <w:proofErr w:type="spellEnd"/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000000" w:fill="F9999B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38,40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  <w:tr w:rsidR="00873A31" w:rsidRPr="00873A31" w:rsidTr="00873A31">
        <w:trPr>
          <w:trHeight w:val="300"/>
        </w:trPr>
        <w:tc>
          <w:tcPr>
            <w:tcW w:w="30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Murat Ülker</w:t>
            </w:r>
          </w:p>
        </w:tc>
        <w:tc>
          <w:tcPr>
            <w:tcW w:w="264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000000" w:fill="C6EFCE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6100"/>
                <w:sz w:val="28"/>
                <w:szCs w:val="28"/>
              </w:rPr>
              <w:t>60,00</w:t>
            </w:r>
          </w:p>
        </w:tc>
        <w:tc>
          <w:tcPr>
            <w:tcW w:w="254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000000" w:fill="FCFCF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58,94</w:t>
            </w:r>
          </w:p>
        </w:tc>
      </w:tr>
    </w:tbl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Default="00873A31" w:rsidP="00873A31"/>
    <w:p w:rsidR="00873A31" w:rsidRPr="00873A31" w:rsidRDefault="00873A31" w:rsidP="00873A31"/>
    <w:p w:rsidR="00E745E6" w:rsidRDefault="00873A31">
      <w:pPr>
        <w:pStyle w:val="balk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Letter</w:t>
      </w:r>
      <w:bookmarkStart w:id="6" w:name="LetterTable"/>
      <w:bookmarkEnd w:id="6"/>
      <w:proofErr w:type="spellEnd"/>
      <w:r>
        <w:rPr>
          <w:rFonts w:ascii="Times New Roman" w:hAnsi="Times New Roman" w:cs="Times New Roman"/>
        </w:rPr>
        <w:t xml:space="preserve"> Grade </w:t>
      </w:r>
      <w:proofErr w:type="spellStart"/>
      <w:r>
        <w:rPr>
          <w:rFonts w:ascii="Times New Roman" w:hAnsi="Times New Roman" w:cs="Times New Roman"/>
        </w:rPr>
        <w:t>Table</w:t>
      </w:r>
      <w:proofErr w:type="spellEnd"/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0"/>
        <w:gridCol w:w="1140"/>
        <w:gridCol w:w="1220"/>
      </w:tblGrid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Name Of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Student</w:t>
            </w:r>
            <w:proofErr w:type="spellEnd"/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Student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Final Grade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Letter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 Grade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Tuğçe Canan Fidan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63BE7B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92,58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AA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Vefik Fırat Akman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4D8B3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81,24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9435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</w:t>
            </w:r>
            <w:r w:rsid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Deniz Kumbaracı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4ECDD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72,66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Bedir Acar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2F8F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67,38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Gamze Meriç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BE7EA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59,90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Selim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Duşakabinoğulları</w:t>
            </w:r>
            <w:proofErr w:type="spellEnd"/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8696B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25,38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FF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AB4B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46,00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DD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Mehmet Peynir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1F8F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67,50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Ahmet Nokta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BE0E3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58,04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Ayşe Virgül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BF7FA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64,18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Fatma Ünlem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E2F2E9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70,14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Dursun Durmaz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5FAF9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66,78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Yaşar Yaşamaz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BE1E4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58,24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Steve İşler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99D9F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39,72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FD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Nejat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Jobs</w:t>
            </w:r>
            <w:proofErr w:type="spellEnd"/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65BF7D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92,30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AA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Güneş Ay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E1F1E8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70,34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Hakkı Bulut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BF2F5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62,78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Faruk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Rondo</w:t>
            </w:r>
            <w:proofErr w:type="spellEnd"/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FBF4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63,46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Ali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Biskrem</w:t>
            </w:r>
            <w:proofErr w:type="spellEnd"/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F8747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28,52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FF</w:t>
            </w:r>
          </w:p>
        </w:tc>
      </w:tr>
      <w:tr w:rsidR="00873A31" w:rsidRPr="00873A31" w:rsidTr="00873A31">
        <w:trPr>
          <w:trHeight w:val="300"/>
        </w:trPr>
        <w:tc>
          <w:tcPr>
            <w:tcW w:w="3300" w:type="dxa"/>
            <w:tcBorders>
              <w:top w:val="single" w:sz="4" w:space="0" w:color="9BC2E6"/>
              <w:left w:val="single" w:sz="4" w:space="0" w:color="5B9BD5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Murat Ülker</w:t>
            </w:r>
          </w:p>
        </w:tc>
        <w:tc>
          <w:tcPr>
            <w:tcW w:w="11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DFF1E6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70,70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CB</w:t>
            </w:r>
          </w:p>
        </w:tc>
      </w:tr>
    </w:tbl>
    <w:p w:rsidR="00873A31" w:rsidRPr="00873A31" w:rsidRDefault="00873A31" w:rsidP="00873A31"/>
    <w:p w:rsidR="00E745E6" w:rsidRDefault="00873A31">
      <w:pPr>
        <w:pStyle w:val="balk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873A31">
        <w:rPr>
          <w:rFonts w:ascii="Times New Roman" w:hAnsi="Times New Roman" w:cs="Times New Roman"/>
        </w:rPr>
        <w:t>is</w:t>
      </w:r>
      <w:bookmarkStart w:id="7" w:name="LetterTableDistrub"/>
      <w:r w:rsidRPr="00873A31">
        <w:rPr>
          <w:rFonts w:ascii="Times New Roman" w:hAnsi="Times New Roman" w:cs="Times New Roman"/>
        </w:rPr>
        <w:t>tribu</w:t>
      </w:r>
      <w:bookmarkEnd w:id="7"/>
      <w:r w:rsidRPr="00873A31">
        <w:rPr>
          <w:rFonts w:ascii="Times New Roman" w:hAnsi="Times New Roman" w:cs="Times New Roman"/>
        </w:rPr>
        <w:t>tion</w:t>
      </w:r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Letter</w:t>
      </w:r>
      <w:proofErr w:type="spellEnd"/>
      <w:r>
        <w:rPr>
          <w:rFonts w:ascii="Times New Roman" w:hAnsi="Times New Roman" w:cs="Times New Roman"/>
        </w:rPr>
        <w:t xml:space="preserve"> Grade</w:t>
      </w:r>
    </w:p>
    <w:tbl>
      <w:tblPr>
        <w:tblW w:w="2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100"/>
      </w:tblGrid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</w:pPr>
            <w:proofErr w:type="spellStart"/>
            <w:r w:rsidRPr="009435B0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  <w:t>Letter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  <w:t xml:space="preserve"> Grade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  <w:t xml:space="preserve">Say </w:t>
            </w:r>
            <w:proofErr w:type="spellStart"/>
            <w:r w:rsidRPr="009435B0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  <w:t>Letter</w:t>
            </w:r>
            <w:proofErr w:type="spellEnd"/>
            <w:r w:rsidRPr="009435B0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</w:rPr>
              <w:t xml:space="preserve"> Grade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AA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CB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CC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DC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DD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FD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</w:tr>
      <w:tr w:rsidR="00873A31" w:rsidRPr="00873A31" w:rsidTr="00873A31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FF</w:t>
            </w:r>
          </w:p>
        </w:tc>
        <w:tc>
          <w:tcPr>
            <w:tcW w:w="1100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F2F2F2" w:fill="F2F2F2"/>
            <w:noWrap/>
            <w:vAlign w:val="bottom"/>
            <w:hideMark/>
          </w:tcPr>
          <w:p w:rsidR="00873A31" w:rsidRPr="009435B0" w:rsidRDefault="00873A31" w:rsidP="00873A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9435B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</w:tr>
    </w:tbl>
    <w:p w:rsidR="00E745E6" w:rsidRPr="00283877" w:rsidRDefault="00873A31">
      <w:pPr>
        <w:pStyle w:val="balk10"/>
        <w:rPr>
          <w:rFonts w:ascii="Times New Roman" w:hAnsi="Times New Roman" w:cs="Times New Roman"/>
        </w:rPr>
      </w:pPr>
      <w:bookmarkStart w:id="8" w:name="_Toc463428260"/>
      <w:proofErr w:type="spellStart"/>
      <w:r>
        <w:rPr>
          <w:rFonts w:ascii="Times New Roman" w:hAnsi="Times New Roman" w:cs="Times New Roman"/>
        </w:rPr>
        <w:lastRenderedPageBreak/>
        <w:t>Charts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Grades</w:t>
      </w:r>
      <w:bookmarkEnd w:id="8"/>
      <w:proofErr w:type="spellEnd"/>
    </w:p>
    <w:p w:rsidR="00E745E6" w:rsidRPr="009435B0" w:rsidRDefault="004762B7">
      <w:pPr>
        <w:pStyle w:val="balk2"/>
        <w:rPr>
          <w:rFonts w:ascii="Times New Roman" w:hAnsi="Times New Roman" w:cs="Times New Roman"/>
          <w:sz w:val="32"/>
          <w:szCs w:val="32"/>
        </w:rPr>
      </w:pPr>
      <w:r w:rsidRPr="004762B7">
        <w:rPr>
          <w:rFonts w:ascii="Times New Roman" w:hAnsi="Times New Roman" w:cs="Times New Roman"/>
          <w:sz w:val="32"/>
          <w:szCs w:val="32"/>
        </w:rPr>
        <w:t xml:space="preserve">Bar Chart </w:t>
      </w:r>
      <w:bookmarkStart w:id="9" w:name="SubChart"/>
      <w:bookmarkEnd w:id="9"/>
      <w:r w:rsidRPr="004762B7">
        <w:rPr>
          <w:rFonts w:ascii="Times New Roman" w:hAnsi="Times New Roman" w:cs="Times New Roman"/>
          <w:sz w:val="32"/>
          <w:szCs w:val="32"/>
        </w:rPr>
        <w:t xml:space="preserve">Of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Number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Submissions</w:t>
      </w:r>
      <w:proofErr w:type="spellEnd"/>
    </w:p>
    <w:p w:rsidR="00E745E6" w:rsidRPr="00283877" w:rsidRDefault="004762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5360C" wp14:editId="65AAECFC">
            <wp:extent cx="4572000" cy="2743200"/>
            <wp:effectExtent l="0" t="0" r="0" b="0"/>
            <wp:docPr id="1" name="Grafi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E745E6" w:rsidRPr="009435B0" w:rsidRDefault="004762B7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 w:rsidRPr="004762B7">
        <w:rPr>
          <w:rFonts w:ascii="Times New Roman" w:hAnsi="Times New Roman" w:cs="Times New Roman"/>
          <w:sz w:val="32"/>
          <w:szCs w:val="32"/>
        </w:rPr>
        <w:t>Pie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Chart Of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Lette</w:t>
      </w:r>
      <w:bookmarkStart w:id="10" w:name="PieChart"/>
      <w:bookmarkEnd w:id="10"/>
      <w:r w:rsidRPr="004762B7">
        <w:rPr>
          <w:rFonts w:ascii="Times New Roman" w:hAnsi="Times New Roman" w:cs="Times New Roman"/>
          <w:sz w:val="32"/>
          <w:szCs w:val="32"/>
        </w:rPr>
        <w:t>r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Grades</w:t>
      </w:r>
      <w:proofErr w:type="spellEnd"/>
    </w:p>
    <w:p w:rsidR="00E745E6" w:rsidRDefault="004762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717669" wp14:editId="2D8DF559">
            <wp:extent cx="4570879" cy="2743200"/>
            <wp:effectExtent l="0" t="0" r="1270" b="0"/>
            <wp:docPr id="4" name="Grafik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C5A21" w:rsidRDefault="00DC5A21">
      <w:pPr>
        <w:rPr>
          <w:rFonts w:ascii="Times New Roman" w:hAnsi="Times New Roman" w:cs="Times New Roman"/>
        </w:rPr>
      </w:pPr>
    </w:p>
    <w:p w:rsidR="00DC5A21" w:rsidRPr="00283877" w:rsidRDefault="00DC5A21">
      <w:pPr>
        <w:rPr>
          <w:rFonts w:ascii="Times New Roman" w:hAnsi="Times New Roman" w:cs="Times New Roman"/>
        </w:rPr>
      </w:pPr>
    </w:p>
    <w:p w:rsidR="00E745E6" w:rsidRPr="009435B0" w:rsidRDefault="004762B7">
      <w:pPr>
        <w:pStyle w:val="balk2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Line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Chart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T</w:t>
      </w:r>
      <w:bookmarkStart w:id="11" w:name="DistrubChart"/>
      <w:bookmarkEnd w:id="11"/>
      <w:r w:rsidRPr="004762B7">
        <w:rPr>
          <w:rFonts w:ascii="Times New Roman" w:hAnsi="Times New Roman" w:cs="Times New Roman"/>
          <w:sz w:val="32"/>
          <w:szCs w:val="32"/>
        </w:rPr>
        <w:t>hat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Represents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62B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4762B7">
        <w:rPr>
          <w:rFonts w:ascii="Times New Roman" w:hAnsi="Times New Roman" w:cs="Times New Roman"/>
          <w:sz w:val="32"/>
          <w:szCs w:val="32"/>
        </w:rPr>
        <w:t xml:space="preserve"> Di</w:t>
      </w:r>
      <w:r>
        <w:rPr>
          <w:rFonts w:ascii="Times New Roman" w:hAnsi="Times New Roman" w:cs="Times New Roman"/>
          <w:sz w:val="32"/>
          <w:szCs w:val="32"/>
        </w:rPr>
        <w:t xml:space="preserve">stribution Of Final </w:t>
      </w:r>
      <w:proofErr w:type="spellStart"/>
      <w:r>
        <w:rPr>
          <w:rFonts w:ascii="Times New Roman" w:hAnsi="Times New Roman" w:cs="Times New Roman"/>
          <w:sz w:val="32"/>
          <w:szCs w:val="32"/>
        </w:rPr>
        <w:t>Exam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Grades</w:t>
      </w:r>
      <w:proofErr w:type="spellEnd"/>
    </w:p>
    <w:p w:rsidR="00E745E6" w:rsidRPr="00283877" w:rsidRDefault="00DC5A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CC8768" wp14:editId="4389DC89">
            <wp:extent cx="5876925" cy="3552825"/>
            <wp:effectExtent l="0" t="0" r="9525" b="9525"/>
            <wp:docPr id="11" name="Grafik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E745E6" w:rsidRDefault="0031617C" w:rsidP="0031617C">
      <w:pPr>
        <w:pStyle w:val="balk10"/>
        <w:rPr>
          <w:rFonts w:ascii="Times New Roman" w:hAnsi="Times New Roman" w:cs="Times New Roman"/>
        </w:rPr>
      </w:pPr>
      <w:bookmarkStart w:id="12" w:name="_Toc463428261"/>
      <w:proofErr w:type="spellStart"/>
      <w:r>
        <w:rPr>
          <w:rFonts w:ascii="Times New Roman" w:hAnsi="Times New Roman" w:cs="Times New Roman"/>
        </w:rPr>
        <w:lastRenderedPageBreak/>
        <w:t>Contact</w:t>
      </w:r>
      <w:proofErr w:type="spellEnd"/>
      <w:r>
        <w:rPr>
          <w:rFonts w:ascii="Times New Roman" w:hAnsi="Times New Roman" w:cs="Times New Roman"/>
        </w:rPr>
        <w:t xml:space="preserve"> Information</w:t>
      </w:r>
      <w:bookmarkEnd w:id="12"/>
    </w:p>
    <w:p w:rsidR="0031617C" w:rsidRPr="0031617C" w:rsidRDefault="0031617C" w:rsidP="0031617C"/>
    <w:tbl>
      <w:tblPr>
        <w:tblW w:w="4975" w:type="pct"/>
        <w:tblLook w:val="04A0" w:firstRow="1" w:lastRow="0" w:firstColumn="1" w:lastColumn="0" w:noHBand="0" w:noVBand="1"/>
        <w:tblDescription w:val="Contact Info Table"/>
      </w:tblPr>
      <w:tblGrid>
        <w:gridCol w:w="1326"/>
        <w:gridCol w:w="2951"/>
        <w:gridCol w:w="1446"/>
        <w:gridCol w:w="3305"/>
      </w:tblGrid>
      <w:tr w:rsidR="00E745E6" w:rsidRPr="00283877">
        <w:tc>
          <w:tcPr>
            <w:tcW w:w="750" w:type="pct"/>
          </w:tcPr>
          <w:p w:rsidR="00E745E6" w:rsidRPr="00283877" w:rsidRDefault="00F03785">
            <w:pPr>
              <w:rPr>
                <w:rFonts w:ascii="Times New Roman" w:hAnsi="Times New Roman" w:cs="Times New Roman"/>
              </w:rPr>
            </w:pPr>
            <w:r w:rsidRPr="0028387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07939B" wp14:editId="59B6784D">
                  <wp:extent cx="604363" cy="918376"/>
                  <wp:effectExtent l="38100" t="38100" r="43815" b="3429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7.jpg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363" cy="918376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pct"/>
          </w:tcPr>
          <w:p w:rsidR="00E745E6" w:rsidRPr="00283877" w:rsidRDefault="0031617C">
            <w:pPr>
              <w:pStyle w:val="TabloMetni"/>
              <w:rPr>
                <w:rStyle w:val="Gl1"/>
                <w:rFonts w:ascii="Times New Roman" w:hAnsi="Times New Roman" w:cs="Times New Roman"/>
              </w:rPr>
            </w:pPr>
            <w:r>
              <w:rPr>
                <w:rStyle w:val="Gl1"/>
                <w:rFonts w:ascii="Times New Roman" w:hAnsi="Times New Roman" w:cs="Times New Roman"/>
              </w:rPr>
              <w:t>Vefik Fırat Akman</w:t>
            </w:r>
          </w:p>
          <w:p w:rsidR="00E745E6" w:rsidRPr="00283877" w:rsidRDefault="0031617C">
            <w:pPr>
              <w:pStyle w:val="TabloMetni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Ceo</w:t>
            </w:r>
            <w:proofErr w:type="spell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Tel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r w:rsidR="0031617C">
              <w:rPr>
                <w:rFonts w:ascii="Times New Roman" w:hAnsi="Times New Roman" w:cs="Times New Roman"/>
              </w:rPr>
              <w:t>+</w:t>
            </w:r>
            <w:proofErr w:type="gramStart"/>
            <w:r w:rsidR="0031617C">
              <w:rPr>
                <w:rFonts w:ascii="Times New Roman" w:hAnsi="Times New Roman" w:cs="Times New Roman"/>
              </w:rPr>
              <w:t>905305772425</w:t>
            </w:r>
            <w:proofErr w:type="gram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Faks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r w:rsidR="00A07D81" w:rsidRPr="00A07D81">
              <w:rPr>
                <w:rFonts w:ascii="Times New Roman" w:hAnsi="Times New Roman" w:cs="Times New Roman"/>
                <w:color w:val="auto"/>
              </w:rPr>
              <w:t>+90(212)4562376</w:t>
            </w:r>
          </w:p>
          <w:p w:rsidR="00E745E6" w:rsidRPr="00283877" w:rsidRDefault="00F74992">
            <w:pPr>
              <w:pStyle w:val="TabloMetni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alias w:val="E-posta"/>
                <w:tag w:val="E-posta"/>
                <w:id w:val="1897403004"/>
                <w:placeholder>
                  <w:docPart w:val="F1A3FDA683B649D481C6417225D55E1A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F03785" w:rsidRPr="00283877">
                  <w:rPr>
                    <w:rFonts w:ascii="Times New Roman" w:hAnsi="Times New Roman" w:cs="Times New Roman"/>
                  </w:rPr>
                  <w:t>[E-Posta Adresi]</w:t>
                </w:r>
              </w:sdtContent>
            </w:sdt>
          </w:p>
        </w:tc>
        <w:tc>
          <w:tcPr>
            <w:tcW w:w="750" w:type="pct"/>
          </w:tcPr>
          <w:p w:rsidR="00E745E6" w:rsidRPr="00283877" w:rsidRDefault="00F03785">
            <w:pPr>
              <w:rPr>
                <w:rFonts w:ascii="Times New Roman" w:hAnsi="Times New Roman" w:cs="Times New Roman"/>
              </w:rPr>
            </w:pPr>
            <w:r w:rsidRPr="0028387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3EF269" wp14:editId="72E6AEBC">
                  <wp:extent cx="704088" cy="887505"/>
                  <wp:effectExtent l="38100" t="38100" r="39370" b="46355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5.jpg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088" cy="887505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pct"/>
          </w:tcPr>
          <w:p w:rsidR="00E745E6" w:rsidRPr="00283877" w:rsidRDefault="0031617C">
            <w:pPr>
              <w:pStyle w:val="TabloMetni"/>
              <w:rPr>
                <w:rStyle w:val="Gl1"/>
                <w:rFonts w:ascii="Times New Roman" w:hAnsi="Times New Roman" w:cs="Times New Roman"/>
              </w:rPr>
            </w:pPr>
            <w:proofErr w:type="spellStart"/>
            <w:r>
              <w:rPr>
                <w:rStyle w:val="Gl1"/>
                <w:rFonts w:ascii="Times New Roman" w:hAnsi="Times New Roman" w:cs="Times New Roman"/>
              </w:rPr>
              <w:t>Gandalf</w:t>
            </w:r>
            <w:proofErr w:type="spellEnd"/>
            <w:r>
              <w:rPr>
                <w:rStyle w:val="Gl1"/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Style w:val="Gl1"/>
                <w:rFonts w:ascii="Times New Roman" w:hAnsi="Times New Roman" w:cs="Times New Roman"/>
              </w:rPr>
              <w:t>The</w:t>
            </w:r>
            <w:proofErr w:type="spellEnd"/>
            <w:r>
              <w:rPr>
                <w:rStyle w:val="Gl1"/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Style w:val="Gl1"/>
                <w:rFonts w:ascii="Times New Roman" w:hAnsi="Times New Roman" w:cs="Times New Roman"/>
              </w:rPr>
              <w:t>Grey</w:t>
            </w:r>
            <w:proofErr w:type="spellEnd"/>
          </w:p>
          <w:p w:rsidR="00E745E6" w:rsidRPr="00283877" w:rsidRDefault="0031617C">
            <w:pPr>
              <w:pStyle w:val="TabloMetni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Teacher</w:t>
            </w:r>
            <w:proofErr w:type="spell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Tel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r w:rsidR="0031617C">
              <w:rPr>
                <w:rFonts w:ascii="Times New Roman" w:hAnsi="Times New Roman" w:cs="Times New Roman"/>
              </w:rPr>
              <w:t>+</w:t>
            </w:r>
            <w:proofErr w:type="gramStart"/>
            <w:r w:rsidR="0031617C">
              <w:rPr>
                <w:rFonts w:ascii="Times New Roman" w:hAnsi="Times New Roman" w:cs="Times New Roman"/>
              </w:rPr>
              <w:t>4328665342311</w:t>
            </w:r>
            <w:proofErr w:type="gram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Faks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alias w:val="Faks"/>
                <w:tag w:val="Faks"/>
                <w:id w:val="1579325392"/>
                <w:placeholder>
                  <w:docPart w:val="87956A2092A843EDB8E37991C7DF570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/>
              </w:sdtPr>
              <w:sdtEndPr/>
              <w:sdtContent>
                <w:r w:rsidR="00A07D81" w:rsidRPr="00283877">
                  <w:rPr>
                    <w:rFonts w:ascii="Times New Roman" w:hAnsi="Times New Roman" w:cs="Times New Roman"/>
                  </w:rPr>
                  <w:t>+90(212)4562376</w:t>
                </w:r>
              </w:sdtContent>
            </w:sdt>
          </w:p>
          <w:p w:rsidR="00E745E6" w:rsidRPr="00283877" w:rsidRDefault="0031617C" w:rsidP="0031617C">
            <w:pPr>
              <w:pStyle w:val="TabloMetn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GandalfRealWhite</w:t>
            </w:r>
            <w:r w:rsidR="008368DC">
              <w:rPr>
                <w:rFonts w:ascii="Times New Roman" w:hAnsi="Times New Roman" w:cs="Times New Roman"/>
              </w:rPr>
              <w:t>1939@hotmail.com</w:t>
            </w:r>
          </w:p>
        </w:tc>
      </w:tr>
      <w:tr w:rsidR="00E745E6" w:rsidRPr="00283877">
        <w:tc>
          <w:tcPr>
            <w:tcW w:w="750" w:type="pct"/>
          </w:tcPr>
          <w:p w:rsidR="00E745E6" w:rsidRPr="00283877" w:rsidRDefault="00E745E6">
            <w:pPr>
              <w:pStyle w:val="AralkYok1"/>
              <w:rPr>
                <w:rFonts w:ascii="Times New Roman" w:hAnsi="Times New Roman" w:cs="Times New Roman"/>
              </w:rPr>
            </w:pPr>
          </w:p>
        </w:tc>
        <w:tc>
          <w:tcPr>
            <w:tcW w:w="1750" w:type="pct"/>
          </w:tcPr>
          <w:p w:rsidR="00E745E6" w:rsidRPr="00283877" w:rsidRDefault="00E745E6">
            <w:pPr>
              <w:pStyle w:val="TabloMetni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</w:tcPr>
          <w:p w:rsidR="00E745E6" w:rsidRPr="00283877" w:rsidRDefault="00E745E6">
            <w:pPr>
              <w:pStyle w:val="AralkYok1"/>
              <w:rPr>
                <w:rFonts w:ascii="Times New Roman" w:hAnsi="Times New Roman" w:cs="Times New Roman"/>
              </w:rPr>
            </w:pPr>
          </w:p>
        </w:tc>
        <w:tc>
          <w:tcPr>
            <w:tcW w:w="1750" w:type="pct"/>
          </w:tcPr>
          <w:p w:rsidR="00E745E6" w:rsidRPr="00283877" w:rsidRDefault="00E745E6">
            <w:pPr>
              <w:pStyle w:val="TabloMetni"/>
              <w:rPr>
                <w:rFonts w:ascii="Times New Roman" w:hAnsi="Times New Roman" w:cs="Times New Roman"/>
              </w:rPr>
            </w:pPr>
          </w:p>
        </w:tc>
      </w:tr>
      <w:tr w:rsidR="00E745E6" w:rsidRPr="00283877">
        <w:tc>
          <w:tcPr>
            <w:tcW w:w="750" w:type="pct"/>
          </w:tcPr>
          <w:p w:rsidR="00E745E6" w:rsidRPr="00283877" w:rsidRDefault="00F03785">
            <w:pPr>
              <w:rPr>
                <w:rFonts w:ascii="Times New Roman" w:hAnsi="Times New Roman" w:cs="Times New Roman"/>
              </w:rPr>
            </w:pPr>
            <w:r w:rsidRPr="0028387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78562B" wp14:editId="388E78AD">
                  <wp:extent cx="623647" cy="923544"/>
                  <wp:effectExtent l="38100" t="38100" r="43180" b="2921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BF3.jpg"/>
                          <pic:cNvPicPr preferRelativeResize="0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647" cy="923544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pct"/>
          </w:tcPr>
          <w:p w:rsidR="00E745E6" w:rsidRPr="00283877" w:rsidRDefault="0031617C">
            <w:pPr>
              <w:pStyle w:val="TabloMetni"/>
              <w:rPr>
                <w:rStyle w:val="Gl1"/>
                <w:rFonts w:ascii="Times New Roman" w:hAnsi="Times New Roman" w:cs="Times New Roman"/>
              </w:rPr>
            </w:pPr>
            <w:proofErr w:type="spellStart"/>
            <w:r>
              <w:rPr>
                <w:rStyle w:val="Gl1"/>
                <w:rFonts w:ascii="Times New Roman" w:hAnsi="Times New Roman" w:cs="Times New Roman"/>
              </w:rPr>
              <w:t>Saruman</w:t>
            </w:r>
            <w:proofErr w:type="spellEnd"/>
            <w:r>
              <w:rPr>
                <w:rStyle w:val="Gl1"/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Style w:val="Gl1"/>
                <w:rFonts w:ascii="Times New Roman" w:hAnsi="Times New Roman" w:cs="Times New Roman"/>
              </w:rPr>
              <w:t>The</w:t>
            </w:r>
            <w:proofErr w:type="spellEnd"/>
            <w:r>
              <w:rPr>
                <w:rStyle w:val="Gl1"/>
                <w:rFonts w:ascii="Times New Roman" w:hAnsi="Times New Roman" w:cs="Times New Roman"/>
              </w:rPr>
              <w:t xml:space="preserve"> White</w:t>
            </w:r>
          </w:p>
          <w:p w:rsidR="00E745E6" w:rsidRPr="00283877" w:rsidRDefault="0031617C">
            <w:pPr>
              <w:pStyle w:val="TabloMetni"/>
              <w:rPr>
                <w:rFonts w:ascii="Times New Roman" w:hAnsi="Times New Roman" w:cs="Times New Roman"/>
              </w:rPr>
            </w:pPr>
            <w:proofErr w:type="spellStart"/>
            <w:r w:rsidRPr="00B323DF">
              <w:rPr>
                <w:rFonts w:ascii="Times New Roman" w:hAnsi="Times New Roman" w:cs="Times New Roman"/>
              </w:rPr>
              <w:t>Teacher</w:t>
            </w:r>
            <w:proofErr w:type="spell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Tel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r w:rsidR="0031617C">
              <w:rPr>
                <w:rFonts w:ascii="Times New Roman" w:hAnsi="Times New Roman" w:cs="Times New Roman"/>
              </w:rPr>
              <w:t>+</w:t>
            </w:r>
            <w:proofErr w:type="gramStart"/>
            <w:r w:rsidR="00A07D81">
              <w:rPr>
                <w:rFonts w:ascii="Times New Roman" w:hAnsi="Times New Roman" w:cs="Times New Roman"/>
              </w:rPr>
              <w:t>666</w:t>
            </w:r>
            <w:r w:rsidR="0031617C">
              <w:rPr>
                <w:rFonts w:ascii="Times New Roman" w:hAnsi="Times New Roman" w:cs="Times New Roman"/>
              </w:rPr>
              <w:t>8436474554</w:t>
            </w:r>
            <w:proofErr w:type="gramEnd"/>
          </w:p>
          <w:p w:rsidR="00E745E6" w:rsidRPr="00283877" w:rsidRDefault="00F03785">
            <w:pPr>
              <w:pStyle w:val="TabloMetni"/>
              <w:rPr>
                <w:rFonts w:ascii="Times New Roman" w:hAnsi="Times New Roman" w:cs="Times New Roman"/>
              </w:rPr>
            </w:pPr>
            <w:r w:rsidRPr="00283877">
              <w:rPr>
                <w:rStyle w:val="Gl1"/>
                <w:rFonts w:ascii="Times New Roman" w:hAnsi="Times New Roman" w:cs="Times New Roman"/>
              </w:rPr>
              <w:t>Faks</w:t>
            </w:r>
            <w:r w:rsidRPr="00283877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alias w:val="Faks"/>
                <w:tag w:val="Faks"/>
                <w:id w:val="1348759320"/>
                <w:placeholder>
                  <w:docPart w:val="43D209377AFA4EBB8E2A574F1B23DD3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/>
              </w:sdtPr>
              <w:sdtEndPr/>
              <w:sdtContent>
                <w:r w:rsidR="00A07D81" w:rsidRPr="00283877">
                  <w:rPr>
                    <w:rFonts w:ascii="Times New Roman" w:hAnsi="Times New Roman" w:cs="Times New Roman"/>
                  </w:rPr>
                  <w:t>+90(212)4562376</w:t>
                </w:r>
              </w:sdtContent>
            </w:sdt>
          </w:p>
          <w:p w:rsidR="00E745E6" w:rsidRPr="00283877" w:rsidRDefault="0031617C" w:rsidP="0031617C">
            <w:pPr>
              <w:pStyle w:val="TabloMetn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SarumanKing666@hotmail.com</w:t>
            </w:r>
          </w:p>
        </w:tc>
        <w:tc>
          <w:tcPr>
            <w:tcW w:w="750" w:type="pct"/>
          </w:tcPr>
          <w:p w:rsidR="00E745E6" w:rsidRPr="00283877" w:rsidRDefault="00E745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0" w:type="pct"/>
          </w:tcPr>
          <w:p w:rsidR="00E745E6" w:rsidRPr="00283877" w:rsidRDefault="00E745E6">
            <w:pPr>
              <w:pStyle w:val="TabloMetni"/>
              <w:rPr>
                <w:rFonts w:ascii="Times New Roman" w:hAnsi="Times New Roman" w:cs="Times New Roman"/>
              </w:rPr>
            </w:pPr>
          </w:p>
        </w:tc>
      </w:tr>
    </w:tbl>
    <w:p w:rsidR="00E745E6" w:rsidRPr="00283877" w:rsidRDefault="00E745E6">
      <w:pPr>
        <w:rPr>
          <w:rFonts w:ascii="Times New Roman" w:hAnsi="Times New Roman" w:cs="Times New Roman"/>
        </w:rPr>
      </w:pPr>
    </w:p>
    <w:p w:rsidR="00E745E6" w:rsidRPr="00283877" w:rsidRDefault="0031617C">
      <w:pPr>
        <w:pStyle w:val="balk10"/>
        <w:pageBreakBefore w:val="0"/>
        <w:rPr>
          <w:rFonts w:ascii="Times New Roman" w:hAnsi="Times New Roman" w:cs="Times New Roman"/>
        </w:rPr>
      </w:pPr>
      <w:bookmarkStart w:id="13" w:name="_Toc463428262"/>
      <w:r w:rsidRPr="0031617C">
        <w:rPr>
          <w:rFonts w:ascii="Times New Roman" w:hAnsi="Times New Roman" w:cs="Times New Roman"/>
        </w:rPr>
        <w:t>Course Information</w:t>
      </w:r>
      <w:bookmarkEnd w:id="13"/>
    </w:p>
    <w:p w:rsidR="00E745E6" w:rsidRPr="00283877" w:rsidRDefault="00F74992">
      <w:pPr>
        <w:pStyle w:val="TabloMetni"/>
        <w:rPr>
          <w:rStyle w:val="Gl1"/>
          <w:rFonts w:ascii="Times New Roman" w:hAnsi="Times New Roman" w:cs="Times New Roman"/>
        </w:rPr>
      </w:pPr>
      <w:sdt>
        <w:sdtPr>
          <w:rPr>
            <w:rStyle w:val="Gl1"/>
            <w:rFonts w:ascii="Times New Roman" w:hAnsi="Times New Roman" w:cs="Times New Roman"/>
          </w:rPr>
          <w:alias w:val="Şirket"/>
          <w:tag w:val=""/>
          <w:id w:val="1877888041"/>
          <w:placeholder>
            <w:docPart w:val="81326AF9FA634234B80ECC567831B03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>
          <w:rPr>
            <w:rStyle w:val="Gl1"/>
          </w:rPr>
        </w:sdtEndPr>
        <w:sdtContent>
          <w:proofErr w:type="spellStart"/>
          <w:r w:rsidR="00E62C88" w:rsidRPr="00283877">
            <w:rPr>
              <w:rStyle w:val="Gl1"/>
              <w:rFonts w:ascii="Times New Roman" w:hAnsi="Times New Roman" w:cs="Times New Roman"/>
            </w:rPr>
            <w:t>You</w:t>
          </w:r>
          <w:proofErr w:type="spellEnd"/>
          <w:r w:rsidR="00E62C88" w:rsidRPr="00283877">
            <w:rPr>
              <w:rStyle w:val="Gl1"/>
              <w:rFonts w:ascii="Times New Roman" w:hAnsi="Times New Roman" w:cs="Times New Roman"/>
            </w:rPr>
            <w:t xml:space="preserve"> Can </w:t>
          </w:r>
          <w:proofErr w:type="spellStart"/>
          <w:r w:rsidR="00E62C88" w:rsidRPr="00283877">
            <w:rPr>
              <w:rStyle w:val="Gl1"/>
              <w:rFonts w:ascii="Times New Roman" w:hAnsi="Times New Roman" w:cs="Times New Roman"/>
            </w:rPr>
            <w:t>Pass</w:t>
          </w:r>
          <w:proofErr w:type="spellEnd"/>
          <w:r w:rsidR="00E62C88" w:rsidRPr="00283877">
            <w:rPr>
              <w:rStyle w:val="Gl1"/>
              <w:rFonts w:ascii="Times New Roman" w:hAnsi="Times New Roman" w:cs="Times New Roman"/>
            </w:rPr>
            <w:t>!</w:t>
          </w:r>
        </w:sdtContent>
      </w:sdt>
    </w:p>
    <w:p w:rsidR="00E745E6" w:rsidRPr="00283877" w:rsidRDefault="00F74992">
      <w:pPr>
        <w:pStyle w:val="TabloMetni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alias w:val="Posta Adresi"/>
          <w:tag w:val="Posta Adresi"/>
          <w:id w:val="84583310"/>
          <w:placeholder>
            <w:docPart w:val="0DD3EE818AEA4FE4B01D7943AFFEEBB2"/>
          </w:placeholder>
          <w:dataBinding w:prefixMappings="xmlns:ns0='http://schemas.microsoft.com/office/2006/coverPageProps' " w:xpath="/ns0:CoverPageProperties[1]/ns0:CompanyAddress[1]" w:storeItemID="{55AF091B-3C7A-41E3-B477-F2FDAA23CFDA}"/>
          <w:text w:multiLine="1"/>
        </w:sdtPr>
        <w:sdtEndPr/>
        <w:sdtContent>
          <w:r w:rsidR="00E62C88" w:rsidRPr="00283877">
            <w:rPr>
              <w:rFonts w:ascii="Times New Roman" w:hAnsi="Times New Roman" w:cs="Times New Roman"/>
            </w:rPr>
            <w:t>Gebze Teknik Üniversitesi</w:t>
          </w:r>
          <w:r w:rsidR="00E62C88" w:rsidRPr="00283877">
            <w:rPr>
              <w:rFonts w:ascii="Times New Roman" w:hAnsi="Times New Roman" w:cs="Times New Roman"/>
            </w:rPr>
            <w:br/>
            <w:t>İstanbul,34</w:t>
          </w:r>
        </w:sdtContent>
      </w:sdt>
    </w:p>
    <w:p w:rsidR="00E745E6" w:rsidRPr="00283877" w:rsidRDefault="00F03785">
      <w:pPr>
        <w:pStyle w:val="TabloMetni"/>
        <w:rPr>
          <w:rStyle w:val="Gl1"/>
          <w:rFonts w:ascii="Times New Roman" w:hAnsi="Times New Roman" w:cs="Times New Roman"/>
        </w:rPr>
      </w:pPr>
      <w:r w:rsidRPr="00283877">
        <w:rPr>
          <w:rStyle w:val="Gl1"/>
          <w:rFonts w:ascii="Times New Roman" w:hAnsi="Times New Roman" w:cs="Times New Roman"/>
        </w:rPr>
        <w:t>Tel</w:t>
      </w:r>
      <w:r w:rsidRPr="0028387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alias w:val="Telefon"/>
          <w:tag w:val="Telefon"/>
          <w:id w:val="-635560798"/>
          <w:placeholder>
            <w:docPart w:val="6E44AF7EC43E45ECAE3E266C7EF0645C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 w:rsidR="00E62C88" w:rsidRPr="00283877">
            <w:rPr>
              <w:rFonts w:ascii="Times New Roman" w:hAnsi="Times New Roman" w:cs="Times New Roman"/>
            </w:rPr>
            <w:t>+90(212)4562346</w:t>
          </w:r>
        </w:sdtContent>
      </w:sdt>
    </w:p>
    <w:p w:rsidR="00E745E6" w:rsidRPr="00283877" w:rsidRDefault="00F03785">
      <w:pPr>
        <w:pStyle w:val="TabloMetni"/>
        <w:rPr>
          <w:rStyle w:val="Gl1"/>
          <w:rFonts w:ascii="Times New Roman" w:hAnsi="Times New Roman" w:cs="Times New Roman"/>
        </w:rPr>
      </w:pPr>
      <w:r w:rsidRPr="00283877">
        <w:rPr>
          <w:rStyle w:val="Gl1"/>
          <w:rFonts w:ascii="Times New Roman" w:hAnsi="Times New Roman" w:cs="Times New Roman"/>
        </w:rPr>
        <w:t>Faks</w:t>
      </w:r>
      <w:r w:rsidRPr="0028387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alias w:val="Faks"/>
          <w:tag w:val="Faks"/>
          <w:id w:val="118892319"/>
          <w:placeholder>
            <w:docPart w:val="3F4B6788F67C4A72965F18A331FEDDDD"/>
          </w:placeholder>
          <w:dataBinding w:prefixMappings="xmlns:ns0='http://schemas.microsoft.com/office/2006/coverPageProps' " w:xpath="/ns0:CoverPageProperties[1]/ns0:CompanyFax[1]" w:storeItemID="{55AF091B-3C7A-41E3-B477-F2FDAA23CFDA}"/>
          <w:text/>
        </w:sdtPr>
        <w:sdtEndPr/>
        <w:sdtContent>
          <w:r w:rsidR="00E62C88" w:rsidRPr="00283877">
            <w:rPr>
              <w:rFonts w:ascii="Times New Roman" w:hAnsi="Times New Roman" w:cs="Times New Roman"/>
            </w:rPr>
            <w:t>+90(212)4562376</w:t>
          </w:r>
        </w:sdtContent>
      </w:sdt>
    </w:p>
    <w:sdt>
      <w:sdtPr>
        <w:rPr>
          <w:rFonts w:ascii="Times New Roman" w:hAnsi="Times New Roman" w:cs="Times New Roman"/>
        </w:rPr>
        <w:alias w:val="Web Sitesi"/>
        <w:tag w:val=""/>
        <w:id w:val="-692000117"/>
        <w:placeholder>
          <w:docPart w:val="7137C531E1D54813A79CAC00A082B9C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:rsidR="00E745E6" w:rsidRPr="00283877" w:rsidRDefault="00E62C88">
          <w:pPr>
            <w:pStyle w:val="TabloMetni"/>
            <w:rPr>
              <w:rFonts w:ascii="Times New Roman" w:hAnsi="Times New Roman" w:cs="Times New Roman"/>
            </w:rPr>
          </w:pPr>
          <w:r w:rsidRPr="00283877">
            <w:rPr>
              <w:rFonts w:ascii="Times New Roman" w:hAnsi="Times New Roman" w:cs="Times New Roman"/>
            </w:rPr>
            <w:t>www.youcanpass.com</w:t>
          </w:r>
        </w:p>
      </w:sdtContent>
    </w:sdt>
    <w:p w:rsidR="00E745E6" w:rsidRPr="00283877" w:rsidRDefault="00E745E6">
      <w:pPr>
        <w:spacing w:before="720"/>
        <w:rPr>
          <w:rFonts w:ascii="Times New Roman" w:hAnsi="Times New Roman" w:cs="Times New Roman"/>
        </w:rPr>
      </w:pPr>
    </w:p>
    <w:sectPr w:rsidR="00E745E6" w:rsidRPr="00283877" w:rsidSect="004F3FFD">
      <w:headerReference w:type="default" r:id="rId19"/>
      <w:footerReference w:type="default" r:id="rId20"/>
      <w:pgSz w:w="11907" w:h="16839" w:code="9"/>
      <w:pgMar w:top="1417" w:right="1417" w:bottom="1417" w:left="1417" w:header="1148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992" w:rsidRDefault="00F74992">
      <w:pPr>
        <w:spacing w:after="0" w:line="240" w:lineRule="auto"/>
      </w:pPr>
      <w:r>
        <w:separator/>
      </w:r>
    </w:p>
    <w:p w:rsidR="00F74992" w:rsidRDefault="00F74992"/>
    <w:p w:rsidR="00F74992" w:rsidRDefault="00F74992"/>
  </w:endnote>
  <w:endnote w:type="continuationSeparator" w:id="0">
    <w:p w:rsidR="00F74992" w:rsidRDefault="00F74992">
      <w:pPr>
        <w:spacing w:after="0" w:line="240" w:lineRule="auto"/>
      </w:pPr>
      <w:r>
        <w:continuationSeparator/>
      </w:r>
    </w:p>
    <w:p w:rsidR="00F74992" w:rsidRDefault="00F74992"/>
    <w:p w:rsidR="00F74992" w:rsidRDefault="00F749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6529778"/>
      <w:docPartObj>
        <w:docPartGallery w:val="Page Numbers (Bottom of Page)"/>
        <w:docPartUnique/>
      </w:docPartObj>
    </w:sdtPr>
    <w:sdtEndPr/>
    <w:sdtContent>
      <w:p w:rsidR="00873A31" w:rsidRDefault="00873A31">
        <w:pPr>
          <w:pStyle w:val="Altbilgi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" name="Dikdörtge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674115933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537961551"/>
                                  </w:sdtPr>
                                  <w:sdtEndPr/>
                                  <w:sdtContent>
                                    <w:p w:rsidR="00873A31" w:rsidRDefault="00873A3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146A26" w:rsidRPr="00146A26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2" o:spid="_x0000_s1028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674115933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537961551"/>
                            </w:sdtPr>
                            <w:sdtEndPr/>
                            <w:sdtContent>
                              <w:p w:rsidR="00873A31" w:rsidRDefault="00873A3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146A26" w:rsidRPr="00146A26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158489"/>
      <w:docPartObj>
        <w:docPartGallery w:val="Page Numbers (Bottom of Page)"/>
        <w:docPartUnique/>
      </w:docPartObj>
    </w:sdtPr>
    <w:sdtEndPr/>
    <w:sdtContent>
      <w:p w:rsidR="00873A31" w:rsidRDefault="00873A31">
        <w:pPr>
          <w:pStyle w:val="Altbilgi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6" name="Dikdörtge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86543051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811399320"/>
                                  </w:sdtPr>
                                  <w:sdtEndPr/>
                                  <w:sdtContent>
                                    <w:p w:rsidR="00873A31" w:rsidRDefault="00873A3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146A26" w:rsidRPr="00146A26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6" o:spid="_x0000_s1029" style="position:absolute;margin-left:0;margin-top:0;width:60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86543051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811399320"/>
                            </w:sdtPr>
                            <w:sdtEndPr/>
                            <w:sdtContent>
                              <w:p w:rsidR="00873A31" w:rsidRDefault="00873A3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146A26" w:rsidRPr="00146A26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8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992" w:rsidRDefault="00F74992">
      <w:pPr>
        <w:spacing w:after="0" w:line="240" w:lineRule="auto"/>
      </w:pPr>
      <w:r>
        <w:separator/>
      </w:r>
    </w:p>
    <w:p w:rsidR="00F74992" w:rsidRDefault="00F74992"/>
    <w:p w:rsidR="00F74992" w:rsidRDefault="00F74992"/>
  </w:footnote>
  <w:footnote w:type="continuationSeparator" w:id="0">
    <w:p w:rsidR="00F74992" w:rsidRDefault="00F74992">
      <w:pPr>
        <w:spacing w:after="0" w:line="240" w:lineRule="auto"/>
      </w:pPr>
      <w:r>
        <w:continuationSeparator/>
      </w:r>
    </w:p>
    <w:p w:rsidR="00F74992" w:rsidRDefault="00F74992"/>
    <w:p w:rsidR="00F74992" w:rsidRDefault="00F7499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410" w:type="pct"/>
      <w:tblInd w:w="-1269" w:type="dxa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of Contents Header"/>
    </w:tblPr>
    <w:tblGrid>
      <w:gridCol w:w="2249"/>
      <w:gridCol w:w="310"/>
      <w:gridCol w:w="9073"/>
    </w:tblGrid>
    <w:tr w:rsidR="00873A31" w:rsidRPr="00714EC2" w:rsidTr="002B673F">
      <w:trPr>
        <w:trHeight w:hRule="exact" w:val="720"/>
      </w:trPr>
      <w:tc>
        <w:tcPr>
          <w:tcW w:w="2249" w:type="dxa"/>
          <w:vAlign w:val="bottom"/>
        </w:tcPr>
        <w:p w:rsidR="00873A31" w:rsidRPr="00714EC2" w:rsidRDefault="00873A31">
          <w:pPr>
            <w:pStyle w:val="Sayfa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4.10.2016</w:t>
          </w:r>
        </w:p>
      </w:tc>
      <w:tc>
        <w:tcPr>
          <w:tcW w:w="310" w:type="dxa"/>
          <w:shd w:val="clear" w:color="auto" w:fill="auto"/>
          <w:vAlign w:val="bottom"/>
        </w:tcPr>
        <w:p w:rsidR="00873A31" w:rsidRPr="00714EC2" w:rsidRDefault="00873A31">
          <w:pPr>
            <w:rPr>
              <w:rFonts w:ascii="Times New Roman" w:hAnsi="Times New Roman" w:cs="Times New Roman"/>
              <w:sz w:val="28"/>
              <w:szCs w:val="28"/>
            </w:rPr>
          </w:pPr>
        </w:p>
      </w:tc>
      <w:tc>
        <w:tcPr>
          <w:tcW w:w="9073" w:type="dxa"/>
          <w:vAlign w:val="bottom"/>
        </w:tcPr>
        <w:p w:rsidR="00873A31" w:rsidRPr="00714EC2" w:rsidRDefault="00873A31" w:rsidP="009707DB">
          <w:pPr>
            <w:pStyle w:val="BilgiBal"/>
            <w:jc w:val="lef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     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You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Can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Pass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>!</w:t>
          </w:r>
        </w:p>
      </w:tc>
    </w:tr>
    <w:tr w:rsidR="00873A31" w:rsidTr="002B673F">
      <w:trPr>
        <w:trHeight w:hRule="exact" w:val="86"/>
      </w:trPr>
      <w:tc>
        <w:tcPr>
          <w:tcW w:w="2249" w:type="dxa"/>
          <w:shd w:val="clear" w:color="auto" w:fill="000000" w:themeFill="text1"/>
        </w:tcPr>
        <w:p w:rsidR="00873A31" w:rsidRDefault="00873A31">
          <w:pPr>
            <w:pStyle w:val="stbilgi"/>
          </w:pPr>
        </w:p>
      </w:tc>
      <w:tc>
        <w:tcPr>
          <w:tcW w:w="310" w:type="dxa"/>
          <w:shd w:val="clear" w:color="auto" w:fill="auto"/>
        </w:tcPr>
        <w:p w:rsidR="00873A31" w:rsidRDefault="00873A31">
          <w:pPr>
            <w:pStyle w:val="stbilgi"/>
          </w:pPr>
        </w:p>
      </w:tc>
      <w:tc>
        <w:tcPr>
          <w:tcW w:w="9073" w:type="dxa"/>
          <w:shd w:val="clear" w:color="auto" w:fill="000000" w:themeFill="text1"/>
        </w:tcPr>
        <w:p w:rsidR="00873A31" w:rsidRDefault="00873A31">
          <w:pPr>
            <w:pStyle w:val="stbilgi"/>
          </w:pPr>
        </w:p>
      </w:tc>
    </w:tr>
  </w:tbl>
  <w:p w:rsidR="00873A31" w:rsidRDefault="00873A31">
    <w:pPr>
      <w:pStyle w:val="stbilgi"/>
    </w:pPr>
    <w:r>
      <w:tab/>
    </w:r>
    <w:r>
      <w:tab/>
    </w:r>
    <w:r>
      <w:tab/>
      <w:t xml:space="preserve">                      </w:t>
    </w:r>
    <w:proofErr w:type="spellStart"/>
    <w:r w:rsidRPr="009707DB">
      <w:rPr>
        <w:rFonts w:ascii="Times New Roman" w:hAnsi="Times New Roman" w:cs="Times New Roman"/>
        <w:i/>
        <w:sz w:val="28"/>
        <w:szCs w:val="28"/>
      </w:rPr>
      <w:t>Ceo</w:t>
    </w:r>
    <w:proofErr w:type="spellEnd"/>
    <w:r w:rsidRPr="009707DB">
      <w:rPr>
        <w:rFonts w:ascii="Times New Roman" w:hAnsi="Times New Roman" w:cs="Times New Roman"/>
        <w:i/>
        <w:sz w:val="28"/>
        <w:szCs w:val="28"/>
      </w:rPr>
      <w:t>. Vefik Fırat Akman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410" w:type="pct"/>
      <w:tblInd w:w="-1269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Table"/>
    </w:tblPr>
    <w:tblGrid>
      <w:gridCol w:w="2249"/>
      <w:gridCol w:w="310"/>
      <w:gridCol w:w="9073"/>
    </w:tblGrid>
    <w:tr w:rsidR="00873A31" w:rsidRPr="009707DB" w:rsidTr="004F3FFD">
      <w:trPr>
        <w:trHeight w:hRule="exact" w:val="720"/>
      </w:trPr>
      <w:tc>
        <w:tcPr>
          <w:tcW w:w="2249" w:type="dxa"/>
          <w:vAlign w:val="bottom"/>
        </w:tcPr>
        <w:p w:rsidR="00873A31" w:rsidRPr="009707DB" w:rsidRDefault="00873A31" w:rsidP="009707DB">
          <w:pPr>
            <w:pStyle w:val="Sayfa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4.10.2016</w:t>
          </w:r>
        </w:p>
      </w:tc>
      <w:tc>
        <w:tcPr>
          <w:tcW w:w="310" w:type="dxa"/>
          <w:vAlign w:val="bottom"/>
        </w:tcPr>
        <w:p w:rsidR="00873A31" w:rsidRPr="009707DB" w:rsidRDefault="00873A31" w:rsidP="009707DB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tc>
      <w:tc>
        <w:tcPr>
          <w:tcW w:w="9073" w:type="dxa"/>
          <w:vAlign w:val="bottom"/>
        </w:tcPr>
        <w:p w:rsidR="00873A31" w:rsidRPr="009707DB" w:rsidRDefault="00873A31" w:rsidP="009707DB">
          <w:pPr>
            <w:pStyle w:val="BilgiBal"/>
            <w:ind w:left="0"/>
            <w:jc w:val="lef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  </w:t>
          </w:r>
          <w:proofErr w:type="spellStart"/>
          <w:r w:rsidRPr="009707DB">
            <w:rPr>
              <w:rFonts w:ascii="Times New Roman" w:hAnsi="Times New Roman" w:cs="Times New Roman"/>
              <w:sz w:val="28"/>
              <w:szCs w:val="28"/>
            </w:rPr>
            <w:t>You</w:t>
          </w:r>
          <w:proofErr w:type="spellEnd"/>
          <w:r w:rsidRPr="009707DB">
            <w:rPr>
              <w:rFonts w:ascii="Times New Roman" w:hAnsi="Times New Roman" w:cs="Times New Roman"/>
              <w:sz w:val="28"/>
              <w:szCs w:val="28"/>
            </w:rPr>
            <w:t xml:space="preserve"> Can </w:t>
          </w:r>
          <w:proofErr w:type="spellStart"/>
          <w:r w:rsidRPr="009707DB">
            <w:rPr>
              <w:rFonts w:ascii="Times New Roman" w:hAnsi="Times New Roman" w:cs="Times New Roman"/>
              <w:sz w:val="28"/>
              <w:szCs w:val="28"/>
            </w:rPr>
            <w:t>Pass</w:t>
          </w:r>
          <w:proofErr w:type="spellEnd"/>
          <w:r w:rsidRPr="009707DB">
            <w:rPr>
              <w:rFonts w:ascii="Times New Roman" w:hAnsi="Times New Roman" w:cs="Times New Roman"/>
              <w:sz w:val="28"/>
              <w:szCs w:val="28"/>
            </w:rPr>
            <w:t>!</w:t>
          </w:r>
        </w:p>
      </w:tc>
    </w:tr>
    <w:tr w:rsidR="00873A31" w:rsidRPr="009707DB" w:rsidTr="004F3FFD">
      <w:trPr>
        <w:trHeight w:hRule="exact" w:val="86"/>
      </w:trPr>
      <w:tc>
        <w:tcPr>
          <w:tcW w:w="2249" w:type="dxa"/>
          <w:shd w:val="clear" w:color="auto" w:fill="000000" w:themeFill="text1"/>
        </w:tcPr>
        <w:p w:rsidR="00873A31" w:rsidRPr="009707DB" w:rsidRDefault="00873A31" w:rsidP="009707DB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tc>
      <w:tc>
        <w:tcPr>
          <w:tcW w:w="310" w:type="dxa"/>
        </w:tcPr>
        <w:p w:rsidR="00873A31" w:rsidRPr="009707DB" w:rsidRDefault="00873A31" w:rsidP="009707DB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tc>
      <w:tc>
        <w:tcPr>
          <w:tcW w:w="9073" w:type="dxa"/>
          <w:shd w:val="clear" w:color="auto" w:fill="000000" w:themeFill="text1"/>
        </w:tcPr>
        <w:p w:rsidR="00873A31" w:rsidRPr="009707DB" w:rsidRDefault="00873A31" w:rsidP="009707DB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tc>
    </w:tr>
  </w:tbl>
  <w:p w:rsidR="00873A31" w:rsidRPr="009707DB" w:rsidRDefault="00873A31" w:rsidP="009707DB">
    <w:pPr>
      <w:rPr>
        <w:rFonts w:ascii="Times New Roman" w:hAnsi="Times New Roman" w:cs="Times New Roman"/>
        <w:i/>
        <w:sz w:val="28"/>
        <w:szCs w:val="28"/>
      </w:rPr>
    </w:pPr>
    <w:r>
      <w:rPr>
        <w:rFonts w:ascii="Times New Roman" w:hAnsi="Times New Roman" w:cs="Times New Roman"/>
        <w:i/>
        <w:sz w:val="28"/>
        <w:szCs w:val="28"/>
      </w:rPr>
      <w:t xml:space="preserve">                                            </w:t>
    </w:r>
    <w:proofErr w:type="spellStart"/>
    <w:r w:rsidRPr="009707DB">
      <w:rPr>
        <w:rFonts w:ascii="Times New Roman" w:hAnsi="Times New Roman" w:cs="Times New Roman"/>
        <w:i/>
        <w:sz w:val="28"/>
        <w:szCs w:val="28"/>
      </w:rPr>
      <w:t>Ceo</w:t>
    </w:r>
    <w:proofErr w:type="spellEnd"/>
    <w:r w:rsidRPr="009707DB">
      <w:rPr>
        <w:rFonts w:ascii="Times New Roman" w:hAnsi="Times New Roman" w:cs="Times New Roman"/>
        <w:i/>
        <w:sz w:val="28"/>
        <w:szCs w:val="28"/>
      </w:rPr>
      <w:t>. Vefik Fırat Akman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eMaddeareti"/>
      <w:lvlText w:val="•"/>
      <w:lvlJc w:val="left"/>
      <w:pPr>
        <w:ind w:left="576" w:hanging="288"/>
      </w:pPr>
      <w:rPr>
        <w:rFonts w:ascii="Cambria" w:hAnsi="Cambria" w:hint="default"/>
        <w:color w:val="E84C22" w:themeColor="accent1"/>
      </w:rPr>
    </w:lvl>
  </w:abstractNum>
  <w:abstractNum w:abstractNumId="1" w15:restartNumberingAfterBreak="0">
    <w:nsid w:val="367F6A45"/>
    <w:multiLevelType w:val="multilevel"/>
    <w:tmpl w:val="0436C7FE"/>
    <w:lvl w:ilvl="0">
      <w:start w:val="1"/>
      <w:numFmt w:val="decimal"/>
      <w:pStyle w:val="ListeNumaras1"/>
      <w:lvlText w:val="%1."/>
      <w:lvlJc w:val="left"/>
      <w:pPr>
        <w:ind w:left="360" w:hanging="360"/>
      </w:pPr>
      <w:rPr>
        <w:rFonts w:hint="default"/>
        <w:color w:val="E84C22" w:themeColor="accent1"/>
      </w:rPr>
    </w:lvl>
    <w:lvl w:ilvl="1">
      <w:start w:val="1"/>
      <w:numFmt w:val="decimal"/>
      <w:pStyle w:val="ListeNumaras21"/>
      <w:suff w:val="space"/>
      <w:lvlText w:val="%1.%2"/>
      <w:lvlJc w:val="left"/>
      <w:pPr>
        <w:ind w:left="936" w:hanging="576"/>
      </w:pPr>
      <w:rPr>
        <w:rFonts w:hint="default"/>
        <w:color w:val="E84C22" w:themeColor="accent1"/>
      </w:rPr>
    </w:lvl>
    <w:lvl w:ilvl="2">
      <w:start w:val="1"/>
      <w:numFmt w:val="lowerLetter"/>
      <w:pStyle w:val="ListeNumaras31"/>
      <w:lvlText w:val="%3."/>
      <w:lvlJc w:val="left"/>
      <w:pPr>
        <w:ind w:left="720" w:hanging="360"/>
      </w:pPr>
      <w:rPr>
        <w:rFonts w:hint="default"/>
        <w:color w:val="E84C22" w:themeColor="accent1"/>
      </w:rPr>
    </w:lvl>
    <w:lvl w:ilvl="3">
      <w:start w:val="1"/>
      <w:numFmt w:val="lowerRoman"/>
      <w:pStyle w:val="ListeNumaras41"/>
      <w:lvlText w:val="%4."/>
      <w:lvlJc w:val="left"/>
      <w:pPr>
        <w:ind w:left="1080" w:hanging="360"/>
      </w:pPr>
      <w:rPr>
        <w:rFonts w:hint="default"/>
        <w:color w:val="E84C22" w:themeColor="accent1"/>
      </w:rPr>
    </w:lvl>
    <w:lvl w:ilvl="4">
      <w:start w:val="1"/>
      <w:numFmt w:val="lowerLetter"/>
      <w:pStyle w:val="ListeNumaras51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E4C"/>
    <w:rsid w:val="000A260D"/>
    <w:rsid w:val="000F6C26"/>
    <w:rsid w:val="00146A26"/>
    <w:rsid w:val="001D56A4"/>
    <w:rsid w:val="00202ED1"/>
    <w:rsid w:val="00215CC8"/>
    <w:rsid w:val="002456C2"/>
    <w:rsid w:val="00283877"/>
    <w:rsid w:val="002B673F"/>
    <w:rsid w:val="0031617C"/>
    <w:rsid w:val="003353B3"/>
    <w:rsid w:val="003D5061"/>
    <w:rsid w:val="004762B7"/>
    <w:rsid w:val="004F3FFD"/>
    <w:rsid w:val="0050542A"/>
    <w:rsid w:val="00570876"/>
    <w:rsid w:val="005B61E6"/>
    <w:rsid w:val="00615F38"/>
    <w:rsid w:val="006830A6"/>
    <w:rsid w:val="00692E4C"/>
    <w:rsid w:val="00705962"/>
    <w:rsid w:val="00714EC2"/>
    <w:rsid w:val="00797496"/>
    <w:rsid w:val="007C3EB4"/>
    <w:rsid w:val="008368DC"/>
    <w:rsid w:val="00843396"/>
    <w:rsid w:val="00873A31"/>
    <w:rsid w:val="008C2E54"/>
    <w:rsid w:val="009435B0"/>
    <w:rsid w:val="009707DB"/>
    <w:rsid w:val="00A07D81"/>
    <w:rsid w:val="00A73DD5"/>
    <w:rsid w:val="00B07AEF"/>
    <w:rsid w:val="00B77006"/>
    <w:rsid w:val="00BB14A0"/>
    <w:rsid w:val="00BB2C52"/>
    <w:rsid w:val="00CC548E"/>
    <w:rsid w:val="00CF2202"/>
    <w:rsid w:val="00CF23A8"/>
    <w:rsid w:val="00D60E31"/>
    <w:rsid w:val="00DA4776"/>
    <w:rsid w:val="00DC5A21"/>
    <w:rsid w:val="00DD4C85"/>
    <w:rsid w:val="00E31EC6"/>
    <w:rsid w:val="00E62C88"/>
    <w:rsid w:val="00E745E6"/>
    <w:rsid w:val="00EA5B5B"/>
    <w:rsid w:val="00F03785"/>
    <w:rsid w:val="00F52636"/>
    <w:rsid w:val="00F66383"/>
    <w:rsid w:val="00F7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783A9F2-3C2C-44F3-809E-2882279C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lang w:val="tr-TR" w:eastAsia="tr-TR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07A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43412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alk10">
    <w:name w:val="başlık 1"/>
    <w:basedOn w:val="Normal"/>
    <w:next w:val="Normal"/>
    <w:link w:val="Balk1Karakteri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customStyle="1" w:styleId="balk2">
    <w:name w:val="başlık 2"/>
    <w:basedOn w:val="Normal"/>
    <w:next w:val="Normal"/>
    <w:link w:val="Balk2Karakteri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customStyle="1" w:styleId="altbilgi">
    <w:name w:val="altbilgi"/>
    <w:basedOn w:val="Normal"/>
    <w:link w:val="AltbilgiKarakteri"/>
    <w:uiPriority w:val="99"/>
    <w:unhideWhenUsed/>
    <w:qFormat/>
    <w:pPr>
      <w:spacing w:after="0" w:line="240" w:lineRule="auto"/>
      <w:ind w:left="29" w:right="144"/>
    </w:pPr>
    <w:rPr>
      <w:color w:val="E84C22" w:themeColor="accent1"/>
    </w:rPr>
  </w:style>
  <w:style w:type="character" w:customStyle="1" w:styleId="AltbilgiKarakteri">
    <w:name w:val="Altbilgi Karakteri"/>
    <w:basedOn w:val="VarsaylanParagrafYazTipi"/>
    <w:link w:val="altbilgi"/>
    <w:uiPriority w:val="99"/>
    <w:rPr>
      <w:color w:val="E84C22" w:themeColor="accent1"/>
    </w:rPr>
  </w:style>
  <w:style w:type="paragraph" w:customStyle="1" w:styleId="AltBalk">
    <w:name w:val="Alt Başlık"/>
    <w:basedOn w:val="Normal"/>
    <w:next w:val="Normal"/>
    <w:link w:val="AltBalkKarakteri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Grafik">
    <w:name w:val="Grafik"/>
    <w:basedOn w:val="Normal"/>
    <w:uiPriority w:val="99"/>
    <w:pPr>
      <w:spacing w:after="80" w:line="240" w:lineRule="auto"/>
      <w:jc w:val="center"/>
    </w:pPr>
  </w:style>
  <w:style w:type="paragraph" w:customStyle="1" w:styleId="stbilgi">
    <w:name w:val="üstbilgi"/>
    <w:basedOn w:val="Normal"/>
    <w:link w:val="stbilgiKarakteri"/>
    <w:uiPriority w:val="99"/>
    <w:qFormat/>
    <w:pPr>
      <w:spacing w:after="380" w:line="240" w:lineRule="auto"/>
    </w:pPr>
  </w:style>
  <w:style w:type="character" w:customStyle="1" w:styleId="stbilgiKarakteri">
    <w:name w:val="Üstbilgi Karakteri"/>
    <w:basedOn w:val="VarsaylanParagrafYazTipi"/>
    <w:link w:val="stbilgi"/>
    <w:uiPriority w:val="99"/>
    <w:rPr>
      <w:color w:val="404040" w:themeColor="text1" w:themeTint="BF"/>
      <w:sz w:val="20"/>
    </w:rPr>
  </w:style>
  <w:style w:type="table" w:customStyle="1" w:styleId="TabloKlavuzu1">
    <w:name w:val="Tablo Kılavuzu1"/>
    <w:basedOn w:val="NormalTablo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BilgiBal">
    <w:name w:val="Bilgi Başlığı"/>
    <w:basedOn w:val="Normal"/>
    <w:uiPriority w:val="2"/>
    <w:qFormat/>
    <w:pPr>
      <w:spacing w:after="60" w:line="240" w:lineRule="auto"/>
      <w:ind w:left="29" w:right="29"/>
      <w:jc w:val="right"/>
    </w:pPr>
    <w:rPr>
      <w:b/>
      <w:bCs/>
      <w:color w:val="E84C22" w:themeColor="accent1"/>
      <w:sz w:val="36"/>
    </w:rPr>
  </w:style>
  <w:style w:type="paragraph" w:customStyle="1" w:styleId="Sayfa">
    <w:name w:val="Sayfa"/>
    <w:basedOn w:val="Normal"/>
    <w:next w:val="Normal"/>
    <w:uiPriority w:val="99"/>
    <w:unhideWhenUsed/>
    <w:qFormat/>
    <w:pPr>
      <w:spacing w:after="40" w:line="240" w:lineRule="auto"/>
    </w:pPr>
    <w:rPr>
      <w:color w:val="000000" w:themeColor="text1"/>
      <w:sz w:val="36"/>
    </w:rPr>
  </w:style>
  <w:style w:type="paragraph" w:customStyle="1" w:styleId="Balk">
    <w:name w:val="Başlık"/>
    <w:basedOn w:val="Normal"/>
    <w:next w:val="Normal"/>
    <w:link w:val="BalkKarakteri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E84C22" w:themeColor="accent1"/>
      <w:sz w:val="200"/>
    </w:rPr>
  </w:style>
  <w:style w:type="character" w:customStyle="1" w:styleId="BalkKarakteri">
    <w:name w:val="Başlık Karakteri"/>
    <w:basedOn w:val="VarsaylanParagrafYazTipi"/>
    <w:link w:val="Balk"/>
    <w:uiPriority w:val="2"/>
    <w:rPr>
      <w:rFonts w:asciiTheme="majorHAnsi" w:eastAsiaTheme="majorEastAsia" w:hAnsiTheme="majorHAnsi" w:cstheme="majorBidi"/>
      <w:b/>
      <w:bCs/>
      <w:color w:val="E84C22" w:themeColor="accent1"/>
      <w:sz w:val="200"/>
    </w:rPr>
  </w:style>
  <w:style w:type="character" w:customStyle="1" w:styleId="YerTutucuMetin">
    <w:name w:val="Yer Tutucu Metin"/>
    <w:basedOn w:val="VarsaylanParagrafYazTipi"/>
    <w:uiPriority w:val="99"/>
    <w:semiHidden/>
    <w:rPr>
      <w:color w:val="808080"/>
    </w:rPr>
  </w:style>
  <w:style w:type="paragraph" w:customStyle="1" w:styleId="BalonMetni1">
    <w:name w:val="Balon Metni1"/>
    <w:basedOn w:val="Normal"/>
    <w:link w:val="BalonMetniKarakteri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onMetniKarakteri">
    <w:name w:val="Balon Metni Karakteri"/>
    <w:basedOn w:val="VarsaylanParagrafYazTipi"/>
    <w:link w:val="BalonMetni1"/>
    <w:uiPriority w:val="99"/>
    <w:semiHidden/>
    <w:rPr>
      <w:rFonts w:ascii="Tahoma" w:hAnsi="Tahoma" w:cs="Tahoma"/>
      <w:sz w:val="16"/>
    </w:rPr>
  </w:style>
  <w:style w:type="character" w:customStyle="1" w:styleId="Gl1">
    <w:name w:val="Güçlü1"/>
    <w:basedOn w:val="VarsaylanParagrafYazTipi"/>
    <w:uiPriority w:val="10"/>
    <w:qFormat/>
    <w:rPr>
      <w:b/>
      <w:bCs/>
    </w:rPr>
  </w:style>
  <w:style w:type="character" w:customStyle="1" w:styleId="AltBalkKarakteri">
    <w:name w:val="Alt Başlık Karakteri"/>
    <w:basedOn w:val="VarsaylanParagrafYazTipi"/>
    <w:link w:val="AltBalk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zet">
    <w:name w:val="Özet"/>
    <w:basedOn w:val="Normal"/>
    <w:uiPriority w:val="3"/>
    <w:qFormat/>
    <w:pPr>
      <w:spacing w:before="360" w:after="480" w:line="360" w:lineRule="auto"/>
    </w:pPr>
    <w:rPr>
      <w:i/>
      <w:iCs/>
      <w:color w:val="E84C22" w:themeColor="accent1"/>
      <w:kern w:val="20"/>
      <w:sz w:val="28"/>
    </w:rPr>
  </w:style>
  <w:style w:type="paragraph" w:customStyle="1" w:styleId="AralkYok1">
    <w:name w:val="Aralık Yok1"/>
    <w:link w:val="AralkYokKarakteri"/>
    <w:uiPriority w:val="1"/>
    <w:unhideWhenUsed/>
    <w:qFormat/>
    <w:pPr>
      <w:spacing w:after="0" w:line="240" w:lineRule="auto"/>
    </w:pPr>
  </w:style>
  <w:style w:type="character" w:customStyle="1" w:styleId="Kpr1">
    <w:name w:val="Köprü1"/>
    <w:basedOn w:val="VarsaylanParagrafYazTipi"/>
    <w:uiPriority w:val="99"/>
    <w:unhideWhenUsed/>
    <w:rPr>
      <w:color w:val="CC9900" w:themeColor="hyperlink"/>
      <w:u w:val="single"/>
    </w:rPr>
  </w:style>
  <w:style w:type="paragraph" w:customStyle="1" w:styleId="it1">
    <w:name w:val="içt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kern w:val="20"/>
    </w:rPr>
  </w:style>
  <w:style w:type="character" w:customStyle="1" w:styleId="Balk1Karakteri">
    <w:name w:val="Başlık 1 Karakteri"/>
    <w:basedOn w:val="VarsaylanParagrafYazTipi"/>
    <w:link w:val="balk10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customStyle="1" w:styleId="TBal1">
    <w:name w:val="İÇT Başlığı1"/>
    <w:basedOn w:val="balk10"/>
    <w:next w:val="Normal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E84C22" w:themeColor="accent1"/>
      <w:kern w:val="20"/>
      <w:sz w:val="44"/>
    </w:rPr>
  </w:style>
  <w:style w:type="character" w:customStyle="1" w:styleId="Balk2Karakteri">
    <w:name w:val="Başlık 2 Karakteri"/>
    <w:basedOn w:val="VarsaylanParagrafYazTipi"/>
    <w:link w:val="balk2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customStyle="1" w:styleId="Alnt1">
    <w:name w:val="Alıntı1"/>
    <w:basedOn w:val="Normal"/>
    <w:next w:val="Normal"/>
    <w:link w:val="AlntKarakteri"/>
    <w:uiPriority w:val="1"/>
    <w:unhideWhenUsed/>
    <w:qFormat/>
    <w:pPr>
      <w:spacing w:before="240" w:after="240" w:line="288" w:lineRule="auto"/>
    </w:pPr>
    <w:rPr>
      <w:i/>
      <w:iCs/>
      <w:color w:val="E84C22" w:themeColor="accent1"/>
      <w:kern w:val="20"/>
      <w:sz w:val="24"/>
    </w:rPr>
  </w:style>
  <w:style w:type="character" w:customStyle="1" w:styleId="AlntKarakteri">
    <w:name w:val="Alıntı Karakteri"/>
    <w:basedOn w:val="VarsaylanParagrafYazTipi"/>
    <w:link w:val="Alnt1"/>
    <w:uiPriority w:val="1"/>
    <w:rPr>
      <w:i/>
      <w:iCs/>
      <w:color w:val="E84C22" w:themeColor="accent1"/>
      <w:kern w:val="20"/>
      <w:sz w:val="24"/>
    </w:rPr>
  </w:style>
  <w:style w:type="paragraph" w:customStyle="1" w:styleId="mza1">
    <w:name w:val="İmza1"/>
    <w:basedOn w:val="Normal"/>
    <w:link w:val="mzaKarakteri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mzaKarakteri">
    <w:name w:val="İmza Karakteri"/>
    <w:basedOn w:val="VarsaylanParagrafYazTipi"/>
    <w:link w:val="mza1"/>
    <w:uiPriority w:val="9"/>
    <w:rPr>
      <w:color w:val="595959" w:themeColor="text1" w:themeTint="A6"/>
      <w:kern w:val="20"/>
    </w:rPr>
  </w:style>
  <w:style w:type="character" w:customStyle="1" w:styleId="AralkYokKarakteri">
    <w:name w:val="Aralık Yok Karakteri"/>
    <w:basedOn w:val="VarsaylanParagrafYazTipi"/>
    <w:link w:val="AralkYok1"/>
    <w:uiPriority w:val="1"/>
  </w:style>
  <w:style w:type="paragraph" w:customStyle="1" w:styleId="ListeMaddeareti">
    <w:name w:val="Liste Madde İşareti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customStyle="1" w:styleId="ListeNumaras1">
    <w:name w:val="Liste Numarası1"/>
    <w:basedOn w:val="Normal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eNumaras21">
    <w:name w:val="Liste Numarası 21"/>
    <w:basedOn w:val="Normal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eNumaras31">
    <w:name w:val="Liste Numarası 31"/>
    <w:basedOn w:val="Normal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eNumaras41">
    <w:name w:val="Liste Numarası 41"/>
    <w:basedOn w:val="Normal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eNumaras51">
    <w:name w:val="Liste Numarası 51"/>
    <w:basedOn w:val="Normal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MaliTablo">
    <w:name w:val="Mali Tablo"/>
    <w:basedOn w:val="NormalTablo"/>
    <w:uiPriority w:val="99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customStyle="1" w:styleId="ekaklamareferans">
    <w:name w:val="ek açıklama referansı"/>
    <w:basedOn w:val="VarsaylanParagrafYazTipi"/>
    <w:uiPriority w:val="99"/>
    <w:semiHidden/>
    <w:unhideWhenUsed/>
    <w:rPr>
      <w:sz w:val="16"/>
    </w:rPr>
  </w:style>
  <w:style w:type="paragraph" w:customStyle="1" w:styleId="ekaklamametni">
    <w:name w:val="ek açıklama metni"/>
    <w:basedOn w:val="Normal"/>
    <w:link w:val="AklamaMetniKarakteri"/>
    <w:uiPriority w:val="99"/>
    <w:semiHidden/>
    <w:unhideWhenUsed/>
    <w:pPr>
      <w:spacing w:line="240" w:lineRule="auto"/>
    </w:pPr>
  </w:style>
  <w:style w:type="character" w:customStyle="1" w:styleId="AklamaMetniKarakteri">
    <w:name w:val="Açıklama Metni Karakteri"/>
    <w:basedOn w:val="VarsaylanParagrafYazTipi"/>
    <w:link w:val="ekaklamametni"/>
    <w:uiPriority w:val="99"/>
    <w:semiHidden/>
  </w:style>
  <w:style w:type="paragraph" w:customStyle="1" w:styleId="ekaklamakonusu">
    <w:name w:val="ek açıklama konusu"/>
    <w:basedOn w:val="ekaklamametni"/>
    <w:next w:val="ekaklamametni"/>
    <w:link w:val="AklamaKonusuKarakteri"/>
    <w:uiPriority w:val="99"/>
    <w:semiHidden/>
    <w:unhideWhenUsed/>
    <w:rPr>
      <w:b/>
      <w:bCs/>
    </w:rPr>
  </w:style>
  <w:style w:type="character" w:customStyle="1" w:styleId="AklamaKonusuKarakteri">
    <w:name w:val="Açıklama Konusu Karakteri"/>
    <w:basedOn w:val="AklamaMetniKarakteri"/>
    <w:link w:val="ekaklamakonusu"/>
    <w:uiPriority w:val="99"/>
    <w:semiHidden/>
    <w:rPr>
      <w:b/>
      <w:bCs/>
    </w:rPr>
  </w:style>
  <w:style w:type="table" w:customStyle="1" w:styleId="AkGlgeleme1">
    <w:name w:val="Açık Gölgeleme1"/>
    <w:basedOn w:val="NormalTablo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loMetniOndalk">
    <w:name w:val="Tablo Metni Ondalık"/>
    <w:basedOn w:val="Normal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TabloMetni">
    <w:name w:val="Tablo Metni"/>
    <w:basedOn w:val="Normal"/>
    <w:uiPriority w:val="1"/>
    <w:qFormat/>
    <w:pPr>
      <w:spacing w:before="60" w:after="60" w:line="240" w:lineRule="auto"/>
    </w:pPr>
  </w:style>
  <w:style w:type="paragraph" w:customStyle="1" w:styleId="Kurulu">
    <w:name w:val="Kuruluş"/>
    <w:basedOn w:val="Normal"/>
    <w:uiPriority w:val="2"/>
    <w:qFormat/>
    <w:pPr>
      <w:spacing w:after="60" w:line="240" w:lineRule="auto"/>
      <w:ind w:left="29" w:right="29"/>
    </w:pPr>
    <w:rPr>
      <w:b/>
      <w:bCs/>
      <w:color w:val="E84C22" w:themeColor="accent1"/>
      <w:sz w:val="3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15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15F38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B07AEF"/>
    <w:rPr>
      <w:rFonts w:asciiTheme="majorHAnsi" w:eastAsiaTheme="majorEastAsia" w:hAnsiTheme="majorHAnsi" w:cstheme="majorBidi"/>
      <w:b/>
      <w:bCs/>
      <w:color w:val="B43412" w:themeColor="accent1" w:themeShade="BF"/>
      <w:sz w:val="28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B07AEF"/>
    <w:pPr>
      <w:spacing w:line="276" w:lineRule="auto"/>
      <w:outlineLvl w:val="9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B07AEF"/>
    <w:pPr>
      <w:spacing w:after="100" w:line="276" w:lineRule="auto"/>
      <w:ind w:left="220"/>
    </w:pPr>
    <w:rPr>
      <w:rFonts w:eastAsiaTheme="minorEastAsia"/>
      <w:color w:val="auto"/>
      <w:sz w:val="22"/>
      <w:szCs w:val="22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B07AEF"/>
    <w:pPr>
      <w:spacing w:after="100" w:line="276" w:lineRule="auto"/>
    </w:pPr>
    <w:rPr>
      <w:rFonts w:eastAsiaTheme="minorEastAsia"/>
      <w:color w:val="auto"/>
      <w:sz w:val="22"/>
      <w:szCs w:val="22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B07AEF"/>
    <w:pPr>
      <w:spacing w:after="100" w:line="276" w:lineRule="auto"/>
      <w:ind w:left="440"/>
    </w:pPr>
    <w:rPr>
      <w:rFonts w:eastAsiaTheme="minorEastAsia"/>
      <w:color w:val="auto"/>
      <w:sz w:val="22"/>
      <w:szCs w:val="22"/>
    </w:rPr>
  </w:style>
  <w:style w:type="character" w:styleId="Kpr">
    <w:name w:val="Hyperlink"/>
    <w:basedOn w:val="VarsaylanParagrafYazTipi"/>
    <w:uiPriority w:val="99"/>
    <w:unhideWhenUsed/>
    <w:rsid w:val="00B07AEF"/>
    <w:rPr>
      <w:color w:val="CC9900" w:themeColor="hyperlink"/>
      <w:u w:val="single"/>
    </w:rPr>
  </w:style>
  <w:style w:type="character" w:styleId="YerTutucuMetni">
    <w:name w:val="Placeholder Text"/>
    <w:basedOn w:val="VarsaylanParagrafYazTipi"/>
    <w:uiPriority w:val="99"/>
    <w:semiHidden/>
    <w:rsid w:val="005B61E6"/>
    <w:rPr>
      <w:color w:val="808080"/>
    </w:rPr>
  </w:style>
  <w:style w:type="paragraph" w:styleId="stbilgi0">
    <w:name w:val="header"/>
    <w:basedOn w:val="Normal"/>
    <w:link w:val="stbilgiChar"/>
    <w:uiPriority w:val="99"/>
    <w:unhideWhenUsed/>
    <w:qFormat/>
    <w:rsid w:val="005B6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0"/>
    <w:uiPriority w:val="99"/>
    <w:rsid w:val="005B61E6"/>
  </w:style>
  <w:style w:type="paragraph" w:styleId="Altbilgi0">
    <w:name w:val="footer"/>
    <w:basedOn w:val="Normal"/>
    <w:link w:val="AltbilgiChar"/>
    <w:uiPriority w:val="99"/>
    <w:unhideWhenUsed/>
    <w:qFormat/>
    <w:rsid w:val="005B6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0"/>
    <w:uiPriority w:val="99"/>
    <w:rsid w:val="005B61E6"/>
  </w:style>
  <w:style w:type="paragraph" w:customStyle="1" w:styleId="AralkYok2">
    <w:name w:val="Aralık Yok2"/>
    <w:uiPriority w:val="1"/>
    <w:unhideWhenUsed/>
    <w:qFormat/>
    <w:rsid w:val="002456C2"/>
    <w:pPr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9435B0"/>
    <w:pPr>
      <w:ind w:left="720"/>
      <w:contextualSpacing/>
    </w:pPr>
  </w:style>
  <w:style w:type="character" w:styleId="zlenenKpr">
    <w:name w:val="FollowedHyperlink"/>
    <w:basedOn w:val="VarsaylanParagrafYazTipi"/>
    <w:uiPriority w:val="99"/>
    <w:semiHidden/>
    <w:unhideWhenUsed/>
    <w:rsid w:val="00E31EC6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18" Type="http://schemas.openxmlformats.org/officeDocument/2006/relationships/image" Target="media/image4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chart" Target="charts/chart3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hart" Target="charts/chart2.xm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LPAR\AppData\Roaming\Microsoft\&#350;ablonlar\Y&#305;ll&#305;k%20Rapor%20(K&#305;rm&#305;z&#305;%20ve%20Siyah%20Tasar&#305;m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ULPAR\Desktop\Kitap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ULPAR\Desktop\Kitap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ULPAR\Desktop\Kitap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/>
              <a:t>Hw</a:t>
            </a:r>
            <a:r>
              <a:rPr lang="tr-TR" baseline="0"/>
              <a:t> Submission</a:t>
            </a:r>
            <a:endParaRPr lang="tr-T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HW01</c:v>
          </c:tx>
          <c:spPr>
            <a:solidFill>
              <a:schemeClr val="accent6"/>
            </a:solidFill>
            <a:ln>
              <a:noFill/>
            </a:ln>
            <a:effectLst/>
            <a:sp3d/>
          </c:spPr>
          <c:invertIfNegative val="0"/>
          <c:val>
            <c:numRef>
              <c:f>Sayfa1!$C$25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1"/>
          <c:order val="1"/>
          <c:tx>
            <c:v>HW02</c:v>
          </c:tx>
          <c:spPr>
            <a:solidFill>
              <a:schemeClr val="accent5"/>
            </a:solidFill>
            <a:ln>
              <a:noFill/>
            </a:ln>
            <a:effectLst/>
            <a:sp3d/>
          </c:spPr>
          <c:invertIfNegative val="0"/>
          <c:val>
            <c:numRef>
              <c:f>Sayfa1!$D$25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2"/>
          <c:order val="2"/>
          <c:tx>
            <c:v>HW03</c:v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val>
            <c:numRef>
              <c:f>Sayfa1!$E$25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3"/>
          <c:order val="3"/>
          <c:tx>
            <c:v>HW04</c:v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  <a:sp3d/>
          </c:spPr>
          <c:invertIfNegative val="0"/>
          <c:val>
            <c:numRef>
              <c:f>Sayfa1!$F$25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ser>
          <c:idx val="4"/>
          <c:order val="4"/>
          <c:tx>
            <c:v>HW05</c:v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  <a:sp3d/>
          </c:spPr>
          <c:invertIfNegative val="0"/>
          <c:val>
            <c:numRef>
              <c:f>Sayfa1!$G$25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78984368"/>
        <c:axId val="-253402736"/>
        <c:axId val="0"/>
      </c:bar3DChart>
      <c:catAx>
        <c:axId val="-1789843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253402736"/>
        <c:crosses val="autoZero"/>
        <c:auto val="1"/>
        <c:lblAlgn val="ctr"/>
        <c:lblOffset val="100"/>
        <c:noMultiLvlLbl val="0"/>
      </c:catAx>
      <c:valAx>
        <c:axId val="-25340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178984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[Kitap1.xlsx]Sayfa1!PivotTable16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tr-TR"/>
              <a:t>Letter Grade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  <c:marker>
          <c:symbol val="none"/>
        </c:marker>
      </c:pivotFmt>
      <c:pivotFmt>
        <c:idx val="1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3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4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5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6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7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8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9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  <c:marker>
          <c:symbol val="none"/>
        </c:marker>
      </c:pivotFmt>
      <c:pivotFmt>
        <c:idx val="10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1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2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3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4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5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6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7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18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  <c:marker>
          <c:symbol val="none"/>
        </c:marker>
      </c:pivotFmt>
      <c:pivotFmt>
        <c:idx val="19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0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1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2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3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4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5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  <c:pivotFmt>
        <c:idx val="26"/>
        <c:spPr>
          <a:gradFill rotWithShape="1">
            <a:gsLst>
              <a:gs pos="0">
                <a:schemeClr val="accent6">
                  <a:shade val="51000"/>
                  <a:satMod val="130000"/>
                </a:schemeClr>
              </a:gs>
              <a:gs pos="80000">
                <a:schemeClr val="accent6">
                  <a:shade val="93000"/>
                  <a:satMod val="130000"/>
                </a:schemeClr>
              </a:gs>
              <a:gs pos="100000">
                <a:schemeClr val="accent6">
                  <a:shade val="94000"/>
                  <a:satMod val="135000"/>
                </a:schemeClr>
              </a:gs>
            </a:gsLst>
            <a:lin ang="16200000" scaled="0"/>
          </a:gradFill>
          <a:ln>
            <a:noFill/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Sayfa1!$F$46</c:f>
              <c:strCache>
                <c:ptCount val="1"/>
                <c:pt idx="0">
                  <c:v>Toplam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6">
                      <a:shade val="51000"/>
                      <a:satMod val="130000"/>
                    </a:schemeClr>
                  </a:gs>
                  <a:gs pos="80000">
                    <a:schemeClr val="accent6">
                      <a:shade val="93000"/>
                      <a:satMod val="130000"/>
                    </a:schemeClr>
                  </a:gs>
                  <a:gs pos="100000">
                    <a:schemeClr val="accent6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5">
                      <a:shade val="51000"/>
                      <a:satMod val="130000"/>
                    </a:schemeClr>
                  </a:gs>
                  <a:gs pos="80000">
                    <a:schemeClr val="accent5">
                      <a:shade val="93000"/>
                      <a:satMod val="130000"/>
                    </a:schemeClr>
                  </a:gs>
                  <a:gs pos="100000">
                    <a:schemeClr val="accent5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4">
                      <a:shade val="51000"/>
                      <a:satMod val="130000"/>
                    </a:schemeClr>
                  </a:gs>
                  <a:gs pos="80000">
                    <a:schemeClr val="accent4">
                      <a:shade val="93000"/>
                      <a:satMod val="130000"/>
                    </a:schemeClr>
                  </a:gs>
                  <a:gs pos="100000">
                    <a:schemeClr val="accent4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3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hade val="51000"/>
                      <a:satMod val="130000"/>
                    </a:schemeClr>
                  </a:gs>
                  <a:gs pos="80000">
                    <a:schemeClr val="accent6">
                      <a:lumMod val="60000"/>
                      <a:shade val="93000"/>
                      <a:satMod val="130000"/>
                    </a:schemeClr>
                  </a:gs>
                  <a:gs pos="100000">
                    <a:schemeClr val="accent6">
                      <a:lumMod val="60000"/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hade val="51000"/>
                      <a:satMod val="130000"/>
                    </a:schemeClr>
                  </a:gs>
                  <a:gs pos="80000">
                    <a:schemeClr val="accent5">
                      <a:lumMod val="60000"/>
                      <a:shade val="93000"/>
                      <a:satMod val="130000"/>
                    </a:schemeClr>
                  </a:gs>
                  <a:gs pos="100000">
                    <a:schemeClr val="accent5">
                      <a:lumMod val="60000"/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5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hade val="51000"/>
                      <a:satMod val="130000"/>
                    </a:schemeClr>
                  </a:gs>
                  <a:gs pos="80000">
                    <a:schemeClr val="accent4">
                      <a:lumMod val="60000"/>
                      <a:shade val="93000"/>
                      <a:satMod val="130000"/>
                    </a:schemeClr>
                  </a:gs>
                  <a:gs pos="100000">
                    <a:schemeClr val="accent4">
                      <a:lumMod val="60000"/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6"/>
            <c:bubble3D val="0"/>
            <c:spPr>
              <a:gradFill rotWithShape="1">
                <a:gsLst>
                  <a:gs pos="0">
                    <a:schemeClr val="accent6">
                      <a:lumMod val="80000"/>
                      <a:lumOff val="20000"/>
                      <a:shade val="51000"/>
                      <a:satMod val="130000"/>
                    </a:schemeClr>
                  </a:gs>
                  <a:gs pos="80000">
                    <a:schemeClr val="accent6">
                      <a:lumMod val="80000"/>
                      <a:lumOff val="20000"/>
                      <a:shade val="93000"/>
                      <a:satMod val="130000"/>
                    </a:schemeClr>
                  </a:gs>
                  <a:gs pos="100000">
                    <a:schemeClr val="accent6">
                      <a:lumMod val="80000"/>
                      <a:lumOff val="20000"/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Pt>
            <c:idx val="7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hade val="51000"/>
                      <a:satMod val="130000"/>
                    </a:schemeClr>
                  </a:gs>
                  <a:gs pos="80000">
                    <a:schemeClr val="accent5">
                      <a:lumMod val="80000"/>
                      <a:lumOff val="20000"/>
                      <a:shade val="93000"/>
                      <a:satMod val="130000"/>
                    </a:schemeClr>
                  </a:gs>
                  <a:gs pos="100000">
                    <a:schemeClr val="accent5">
                      <a:lumMod val="80000"/>
                      <a:lumOff val="20000"/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Sayfa1!$E$47:$E$54</c:f>
              <c:strCache>
                <c:ptCount val="8"/>
                <c:pt idx="0">
                  <c:v>AA</c:v>
                </c:pt>
                <c:pt idx="1">
                  <c:v>BA</c:v>
                </c:pt>
                <c:pt idx="2">
                  <c:v>CB</c:v>
                </c:pt>
                <c:pt idx="3">
                  <c:v>CC</c:v>
                </c:pt>
                <c:pt idx="4">
                  <c:v>DC</c:v>
                </c:pt>
                <c:pt idx="5">
                  <c:v>DD</c:v>
                </c:pt>
                <c:pt idx="6">
                  <c:v>FD</c:v>
                </c:pt>
                <c:pt idx="7">
                  <c:v>FF</c:v>
                </c:pt>
              </c:strCache>
            </c:strRef>
          </c:cat>
          <c:val>
            <c:numRef>
              <c:f>Sayfa1!$F$47:$F$54</c:f>
              <c:numCache>
                <c:formatCode>General</c:formatCode>
                <c:ptCount val="8"/>
                <c:pt idx="0">
                  <c:v>2</c:v>
                </c:pt>
                <c:pt idx="1">
                  <c:v>1</c:v>
                </c:pt>
                <c:pt idx="2">
                  <c:v>6</c:v>
                </c:pt>
                <c:pt idx="3">
                  <c:v>4</c:v>
                </c:pt>
                <c:pt idx="4">
                  <c:v>3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800" b="0" i="0" baseline="0">
                <a:effectLst/>
              </a:rPr>
              <a:t>Distribution Of Final Exam Grades</a:t>
            </a:r>
            <a:endParaRPr lang="tr-TR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Sayfa1!$I$2</c:f>
              <c:strCache>
                <c:ptCount val="1"/>
                <c:pt idx="0">
                  <c:v>Final Grade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Sayfa1!$B$3:$B$22</c:f>
              <c:strCache>
                <c:ptCount val="20"/>
                <c:pt idx="0">
                  <c:v>Tuğçe Canan Fidan</c:v>
                </c:pt>
                <c:pt idx="1">
                  <c:v>Vefik Fırat Akman</c:v>
                </c:pt>
                <c:pt idx="2">
                  <c:v>Abdürrahim Deniz Kumbaracı</c:v>
                </c:pt>
                <c:pt idx="3">
                  <c:v>Ahmet Bedir Acar</c:v>
                </c:pt>
                <c:pt idx="4">
                  <c:v>Gamze Meriç</c:v>
                </c:pt>
                <c:pt idx="5">
                  <c:v>Selim Duşakabinoğulları</c:v>
                </c:pt>
                <c:pt idx="6">
                  <c:v>Yaşar Yaşamaz</c:v>
                </c:pt>
                <c:pt idx="7">
                  <c:v>Mehmet Peynir</c:v>
                </c:pt>
                <c:pt idx="8">
                  <c:v>Ahmet Nokta</c:v>
                </c:pt>
                <c:pt idx="9">
                  <c:v>Ayşe Virgül</c:v>
                </c:pt>
                <c:pt idx="10">
                  <c:v>Fatma Ünlem</c:v>
                </c:pt>
                <c:pt idx="11">
                  <c:v>Dursun Durmaz</c:v>
                </c:pt>
                <c:pt idx="12">
                  <c:v>Yaşar Yaşamaz</c:v>
                </c:pt>
                <c:pt idx="13">
                  <c:v>Steve İşler</c:v>
                </c:pt>
                <c:pt idx="14">
                  <c:v>Nejat Jobs</c:v>
                </c:pt>
                <c:pt idx="15">
                  <c:v>Güneş Ay</c:v>
                </c:pt>
                <c:pt idx="16">
                  <c:v>Hakkı Bulut</c:v>
                </c:pt>
                <c:pt idx="17">
                  <c:v>Faruk Rondo</c:v>
                </c:pt>
                <c:pt idx="18">
                  <c:v>Ali Biskrem</c:v>
                </c:pt>
                <c:pt idx="19">
                  <c:v>Murat Ülker</c:v>
                </c:pt>
              </c:strCache>
            </c:strRef>
          </c:cat>
          <c:val>
            <c:numRef>
              <c:f>Sayfa1!$I$3:$I$22</c:f>
              <c:numCache>
                <c:formatCode>0</c:formatCode>
                <c:ptCount val="20"/>
                <c:pt idx="0">
                  <c:v>96</c:v>
                </c:pt>
                <c:pt idx="1">
                  <c:v>84</c:v>
                </c:pt>
                <c:pt idx="2">
                  <c:v>78</c:v>
                </c:pt>
                <c:pt idx="3">
                  <c:v>72</c:v>
                </c:pt>
                <c:pt idx="4">
                  <c:v>65</c:v>
                </c:pt>
                <c:pt idx="5">
                  <c:v>12</c:v>
                </c:pt>
                <c:pt idx="6">
                  <c:v>40</c:v>
                </c:pt>
                <c:pt idx="7">
                  <c:v>60</c:v>
                </c:pt>
                <c:pt idx="8">
                  <c:v>92</c:v>
                </c:pt>
                <c:pt idx="9">
                  <c:v>70</c:v>
                </c:pt>
                <c:pt idx="10">
                  <c:v>84</c:v>
                </c:pt>
                <c:pt idx="11">
                  <c:v>87</c:v>
                </c:pt>
                <c:pt idx="12">
                  <c:v>37</c:v>
                </c:pt>
                <c:pt idx="13">
                  <c:v>48</c:v>
                </c:pt>
                <c:pt idx="14">
                  <c:v>98</c:v>
                </c:pt>
                <c:pt idx="15">
                  <c:v>80</c:v>
                </c:pt>
                <c:pt idx="16">
                  <c:v>65</c:v>
                </c:pt>
                <c:pt idx="17">
                  <c:v>67</c:v>
                </c:pt>
                <c:pt idx="18">
                  <c:v>29</c:v>
                </c:pt>
                <c:pt idx="19">
                  <c:v>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87981584"/>
        <c:axId val="-87976688"/>
      </c:lineChart>
      <c:catAx>
        <c:axId val="-8798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87976688"/>
        <c:crosses val="autoZero"/>
        <c:auto val="1"/>
        <c:lblAlgn val="ctr"/>
        <c:lblOffset val="100"/>
        <c:noMultiLvlLbl val="0"/>
      </c:catAx>
      <c:valAx>
        <c:axId val="-8797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8798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5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E44AF7EC43E45ECAE3E266C7EF0645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2DA4CBFE-8F0D-413B-BDA2-4C6D833A305E}"/>
      </w:docPartPr>
      <w:docPartBody>
        <w:p w:rsidR="00A324F0" w:rsidRDefault="00FF2095">
          <w:pPr>
            <w:pStyle w:val="6E44AF7EC43E45ECAE3E266C7EF0645C"/>
          </w:pPr>
          <w:r>
            <w:t>[Telefon]</w:t>
          </w:r>
        </w:p>
      </w:docPartBody>
    </w:docPart>
    <w:docPart>
      <w:docPartPr>
        <w:name w:val="3F4B6788F67C4A72965F18A331FEDDD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CFD5808-C601-487D-AB75-B7FE8E1B42B8}"/>
      </w:docPartPr>
      <w:docPartBody>
        <w:p w:rsidR="00A324F0" w:rsidRDefault="00FF2095">
          <w:pPr>
            <w:pStyle w:val="3F4B6788F67C4A72965F18A331FEDDDD"/>
          </w:pPr>
          <w:r>
            <w:t>[Faks]</w:t>
          </w:r>
        </w:p>
      </w:docPartBody>
    </w:docPart>
    <w:docPart>
      <w:docPartPr>
        <w:name w:val="F1A3FDA683B649D481C6417225D55E1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3599420-517A-460C-B8D5-1925D2A52A49}"/>
      </w:docPartPr>
      <w:docPartBody>
        <w:p w:rsidR="00A324F0" w:rsidRDefault="00FF2095">
          <w:pPr>
            <w:pStyle w:val="F1A3FDA683B649D481C6417225D55E1A"/>
          </w:pPr>
          <w:r>
            <w:t>[E-Posta Adresi]</w:t>
          </w:r>
        </w:p>
      </w:docPartBody>
    </w:docPart>
    <w:docPart>
      <w:docPartPr>
        <w:name w:val="81326AF9FA634234B80ECC567831B03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201C0D0-426F-4DB9-8403-DCA3E6696980}"/>
      </w:docPartPr>
      <w:docPartBody>
        <w:p w:rsidR="00A324F0" w:rsidRDefault="00FF2095">
          <w:pPr>
            <w:pStyle w:val="81326AF9FA634234B80ECC567831B036"/>
          </w:pPr>
          <w:r>
            <w:rPr>
              <w:rStyle w:val="Gl1"/>
            </w:rPr>
            <w:t>[Şirket]</w:t>
          </w:r>
        </w:p>
      </w:docPartBody>
    </w:docPart>
    <w:docPart>
      <w:docPartPr>
        <w:name w:val="0DD3EE818AEA4FE4B01D7943AFFEEBB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555385C-9108-4EE0-9D02-FC94D2CB2977}"/>
      </w:docPartPr>
      <w:docPartBody>
        <w:p w:rsidR="00A324F0" w:rsidRDefault="00FF2095">
          <w:pPr>
            <w:pStyle w:val="0DD3EE818AEA4FE4B01D7943AFFEEBB2"/>
          </w:pPr>
          <w:r>
            <w:t>[Posta Adresi, Şehir, İl Posta Kodu]</w:t>
          </w:r>
        </w:p>
      </w:docPartBody>
    </w:docPart>
    <w:docPart>
      <w:docPartPr>
        <w:name w:val="7137C531E1D54813A79CAC00A082B9C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A854964-84EE-4AAC-873F-1618ACBAA04E}"/>
      </w:docPartPr>
      <w:docPartBody>
        <w:p w:rsidR="00A324F0" w:rsidRDefault="00FF2095">
          <w:pPr>
            <w:pStyle w:val="7137C531E1D54813A79CAC00A082B9C6"/>
          </w:pPr>
          <w:r>
            <w:t>[Web Sitesi]</w:t>
          </w:r>
        </w:p>
      </w:docPartBody>
    </w:docPart>
    <w:docPart>
      <w:docPartPr>
        <w:name w:val="9CCDB8DF130443D78A423324663F4FCF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B5F4028-C274-459B-9DCC-AE7B904C66AF}"/>
      </w:docPartPr>
      <w:docPartBody>
        <w:p w:rsidR="00A324F0" w:rsidRDefault="00FF2095">
          <w:pPr>
            <w:pStyle w:val="9CCDB8DF130443D78A423324663F4FCF"/>
          </w:pPr>
          <w:r>
            <w:t>Yıllık Rapor</w:t>
          </w:r>
        </w:p>
      </w:docPartBody>
    </w:docPart>
    <w:docPart>
      <w:docPartPr>
        <w:name w:val="73ED2B09CC324555B28749D67FCEEBB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8C8254F-A48D-4CF9-A80C-98FD7A47A5AF}"/>
      </w:docPartPr>
      <w:docPartBody>
        <w:p w:rsidR="00A324F0" w:rsidRDefault="00FF2095">
          <w:pPr>
            <w:pStyle w:val="73ED2B09CC324555B28749D67FCEEBB5"/>
          </w:pPr>
          <w:r>
            <w:t>[Yıl]</w:t>
          </w:r>
        </w:p>
      </w:docPartBody>
    </w:docPart>
    <w:docPart>
      <w:docPartPr>
        <w:name w:val="CA22761EEC05411AA5D4AA7EC4E9AEF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961C4AA-0791-4EE0-ACEC-F2B463990871}"/>
      </w:docPartPr>
      <w:docPartBody>
        <w:p w:rsidR="00A324F0" w:rsidRDefault="00FF2095">
          <w:pPr>
            <w:pStyle w:val="CA22761EEC05411AA5D4AA7EC4E9AEF9"/>
          </w:pPr>
          <w:r>
            <w:t>[Buraya şirket yöneticilerinizden birinin sözlerinden alıntı ekleyin veya bu alanı belge içeriğinin kısa özeti için kullanın.]</w:t>
          </w:r>
        </w:p>
      </w:docPartBody>
    </w:docPart>
    <w:docPart>
      <w:docPartPr>
        <w:name w:val="87956A2092A843EDB8E37991C7DF570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B7946265-64B9-4566-9672-327D80629069}"/>
      </w:docPartPr>
      <w:docPartBody>
        <w:p w:rsidR="00EF337C" w:rsidRDefault="00A324F0" w:rsidP="00A324F0">
          <w:pPr>
            <w:pStyle w:val="87956A2092A843EDB8E37991C7DF570A"/>
          </w:pPr>
          <w:r>
            <w:t>[Faks]</w:t>
          </w:r>
        </w:p>
      </w:docPartBody>
    </w:docPart>
    <w:docPart>
      <w:docPartPr>
        <w:name w:val="43D209377AFA4EBB8E2A574F1B23DD3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582A623-32FB-449D-977B-BE01C664874B}"/>
      </w:docPartPr>
      <w:docPartBody>
        <w:p w:rsidR="00EF337C" w:rsidRDefault="00A324F0" w:rsidP="00A324F0">
          <w:pPr>
            <w:pStyle w:val="43D209377AFA4EBB8E2A574F1B23DD3A"/>
          </w:pPr>
          <w:r>
            <w:t>[Faks]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eMaddeareti"/>
      <w:lvlText w:val="•"/>
      <w:lvlJc w:val="left"/>
      <w:pPr>
        <w:ind w:left="576" w:hanging="288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095"/>
    <w:rsid w:val="007E3483"/>
    <w:rsid w:val="00A324F0"/>
    <w:rsid w:val="00A831AD"/>
    <w:rsid w:val="00EC24C2"/>
    <w:rsid w:val="00EF337C"/>
    <w:rsid w:val="00FF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856F49092994BB197F8AE65811FF475">
    <w:name w:val="D856F49092994BB197F8AE65811FF475"/>
  </w:style>
  <w:style w:type="paragraph" w:customStyle="1" w:styleId="E613E36D5CAF40AEAD244D1E213C5B58">
    <w:name w:val="E613E36D5CAF40AEAD244D1E213C5B58"/>
  </w:style>
  <w:style w:type="paragraph" w:customStyle="1" w:styleId="A509FB9FFDB64C25BC616B303F7C9757">
    <w:name w:val="A509FB9FFDB64C25BC616B303F7C9757"/>
  </w:style>
  <w:style w:type="paragraph" w:customStyle="1" w:styleId="F57A088BF9524532BA56913E511CDB3B">
    <w:name w:val="F57A088BF9524532BA56913E511CDB3B"/>
  </w:style>
  <w:style w:type="paragraph" w:customStyle="1" w:styleId="D8C1F919630B48668826FCD27456FB23">
    <w:name w:val="D8C1F919630B48668826FCD27456FB23"/>
  </w:style>
  <w:style w:type="paragraph" w:customStyle="1" w:styleId="D291076E5DDF410A934C551E485212B0">
    <w:name w:val="D291076E5DDF410A934C551E485212B0"/>
  </w:style>
  <w:style w:type="paragraph" w:customStyle="1" w:styleId="26FFEF2232B8444080A50AB09CF5ECB8">
    <w:name w:val="26FFEF2232B8444080A50AB09CF5ECB8"/>
  </w:style>
  <w:style w:type="paragraph" w:customStyle="1" w:styleId="ListeMaddeareti">
    <w:name w:val="Liste Madde İşareti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69760109AD184AFE8A3598106B0938E8">
    <w:name w:val="69760109AD184AFE8A3598106B0938E8"/>
  </w:style>
  <w:style w:type="paragraph" w:customStyle="1" w:styleId="D731E125C813449B88E4BBAF1CBC8652">
    <w:name w:val="D731E125C813449B88E4BBAF1CBC8652"/>
  </w:style>
  <w:style w:type="paragraph" w:customStyle="1" w:styleId="ADEAE8FCF7A34DDC906AC7714634ACAF">
    <w:name w:val="ADEAE8FCF7A34DDC906AC7714634ACAF"/>
  </w:style>
  <w:style w:type="paragraph" w:customStyle="1" w:styleId="327AF036EC744CD68D6F6E6ADB4F7CEB">
    <w:name w:val="327AF036EC744CD68D6F6E6ADB4F7CEB"/>
  </w:style>
  <w:style w:type="paragraph" w:customStyle="1" w:styleId="87534878016C4C33B0F735F657305C26">
    <w:name w:val="87534878016C4C33B0F735F657305C26"/>
  </w:style>
  <w:style w:type="paragraph" w:customStyle="1" w:styleId="1EBD9F14D8F04E5B885B56DB5A832AE3">
    <w:name w:val="1EBD9F14D8F04E5B885B56DB5A832AE3"/>
  </w:style>
  <w:style w:type="paragraph" w:customStyle="1" w:styleId="70838F1415DF4734BDE08914D71B8CBD">
    <w:name w:val="70838F1415DF4734BDE08914D71B8CBD"/>
  </w:style>
  <w:style w:type="paragraph" w:customStyle="1" w:styleId="AF4E54D70B624F3095C0E51E9F328188">
    <w:name w:val="AF4E54D70B624F3095C0E51E9F328188"/>
  </w:style>
  <w:style w:type="character" w:customStyle="1" w:styleId="Gl1">
    <w:name w:val="Güçlü1"/>
    <w:basedOn w:val="VarsaylanParagrafYazTipi"/>
    <w:uiPriority w:val="10"/>
    <w:qFormat/>
    <w:rPr>
      <w:b/>
      <w:bCs/>
    </w:rPr>
  </w:style>
  <w:style w:type="paragraph" w:customStyle="1" w:styleId="67CAD6D5CBF545A78C595E5B7B184E7B">
    <w:name w:val="67CAD6D5CBF545A78C595E5B7B184E7B"/>
  </w:style>
  <w:style w:type="paragraph" w:customStyle="1" w:styleId="8B8AAC004ACC4977B6C2C30685292CE9">
    <w:name w:val="8B8AAC004ACC4977B6C2C30685292CE9"/>
  </w:style>
  <w:style w:type="paragraph" w:customStyle="1" w:styleId="6E44AF7EC43E45ECAE3E266C7EF0645C">
    <w:name w:val="6E44AF7EC43E45ECAE3E266C7EF0645C"/>
  </w:style>
  <w:style w:type="paragraph" w:customStyle="1" w:styleId="3F4B6788F67C4A72965F18A331FEDDDD">
    <w:name w:val="3F4B6788F67C4A72965F18A331FEDDDD"/>
  </w:style>
  <w:style w:type="paragraph" w:customStyle="1" w:styleId="F1A3FDA683B649D481C6417225D55E1A">
    <w:name w:val="F1A3FDA683B649D481C6417225D55E1A"/>
  </w:style>
  <w:style w:type="paragraph" w:customStyle="1" w:styleId="81326AF9FA634234B80ECC567831B036">
    <w:name w:val="81326AF9FA634234B80ECC567831B036"/>
  </w:style>
  <w:style w:type="paragraph" w:customStyle="1" w:styleId="0DD3EE818AEA4FE4B01D7943AFFEEBB2">
    <w:name w:val="0DD3EE818AEA4FE4B01D7943AFFEEBB2"/>
  </w:style>
  <w:style w:type="paragraph" w:customStyle="1" w:styleId="7137C531E1D54813A79CAC00A082B9C6">
    <w:name w:val="7137C531E1D54813A79CAC00A082B9C6"/>
  </w:style>
  <w:style w:type="paragraph" w:customStyle="1" w:styleId="9CCDB8DF130443D78A423324663F4FCF">
    <w:name w:val="9CCDB8DF130443D78A423324663F4FCF"/>
  </w:style>
  <w:style w:type="paragraph" w:customStyle="1" w:styleId="73ED2B09CC324555B28749D67FCEEBB5">
    <w:name w:val="73ED2B09CC324555B28749D67FCEEBB5"/>
  </w:style>
  <w:style w:type="paragraph" w:customStyle="1" w:styleId="CA22761EEC05411AA5D4AA7EC4E9AEF9">
    <w:name w:val="CA22761EEC05411AA5D4AA7EC4E9AEF9"/>
  </w:style>
  <w:style w:type="paragraph" w:customStyle="1" w:styleId="87956A2092A843EDB8E37991C7DF570A">
    <w:name w:val="87956A2092A843EDB8E37991C7DF570A"/>
    <w:rsid w:val="00A324F0"/>
  </w:style>
  <w:style w:type="paragraph" w:customStyle="1" w:styleId="43D209377AFA4EBB8E2A574F1B23DD3A">
    <w:name w:val="43D209377AFA4EBB8E2A574F1B23DD3A"/>
    <w:rsid w:val="00A324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Kırmızı Turuncu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2016-10-04T00:00:00</PublishDate>
  <Abstract>Your Teacher is not Gandalf. And you are not Balrog.”</Abstract>
  <CompanyAddress>Gebze Teknik Üniversitesi
İstanbul,34</CompanyAddress>
  <CompanyPhone>+90(212)4562346</CompanyPhone>
  <CompanyFax>+90(212)4562376</CompanyFax>
  <CompanyEmail>youcanpass@gmail.com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C29E0B-4FD3-42B0-B282-8AE976A253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B5ABC3-F299-4CB1-A79C-DB03063D6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Yıllık Rapor (Kırmızı ve Siyah Tasarım)</Template>
  <TotalTime>433</TotalTime>
  <Pages>1</Pages>
  <Words>723</Words>
  <Characters>4126</Characters>
  <Application>Microsoft Office Word</Application>
  <DocSecurity>0</DocSecurity>
  <Lines>34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You Can Pass!</vt:lpstr>
      <vt:lpstr/>
    </vt:vector>
  </TitlesOfParts>
  <Company>You Can Pass!</Company>
  <LinksUpToDate>false</LinksUpToDate>
  <CharactersWithSpaces>4840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 Can Pass!</dc:title>
  <dc:creator>VefikFiratAkman</dc:creator>
  <cp:keywords/>
  <dc:description>Bil101 Hw01</dc:description>
  <cp:lastModifiedBy>Vefik Fırat Akman</cp:lastModifiedBy>
  <cp:revision>12</cp:revision>
  <cp:lastPrinted>2016-10-05T07:55:00Z</cp:lastPrinted>
  <dcterms:created xsi:type="dcterms:W3CDTF">2016-10-04T13:36:00Z</dcterms:created>
  <dcterms:modified xsi:type="dcterms:W3CDTF">2016-10-05T07:56:00Z</dcterms:modified>
  <cp:contentStatus>www.youcanpass.com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